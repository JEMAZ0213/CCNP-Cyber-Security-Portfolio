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glossary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0EF40535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3C165C00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045213D" wp14:editId="7718CCD7">
                      <wp:extent cx="5138670" cy="1506829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53A1BE9" w14:textId="04A898E1" w:rsidR="004B7E44" w:rsidRPr="004B7E44" w:rsidRDefault="00E23BD6" w:rsidP="004B7E44">
                                  <w:pPr>
                                    <w:pStyle w:val="Title"/>
                                  </w:pPr>
                                  <w:r>
                                    <w:t>5 Router ospf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045213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" filled="f" stroked="f" strokeweight=".5pt">
                      <v:textbox>
                        <w:txbxContent>
                          <w:p w14:paraId="753A1BE9" w14:textId="04A898E1" w:rsidR="004B7E44" w:rsidRPr="004B7E44" w:rsidRDefault="00E23BD6" w:rsidP="004B7E44">
                            <w:pPr>
                              <w:pStyle w:val="Title"/>
                            </w:pPr>
                            <w:r>
                              <w:t>5 Router ospf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0D45281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D775057" wp14:editId="3551E19D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328C5D8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2C6DE4EC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1490CDE" wp14:editId="0A7F6968">
                      <wp:extent cx="5138670" cy="746975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C4A3DE4" w14:textId="49B89E60" w:rsidR="004B7E44" w:rsidRPr="004B7E44" w:rsidRDefault="00E23BD6" w:rsidP="004B7E44">
                                  <w:pPr>
                                    <w:pStyle w:val="Subtitle"/>
                                  </w:pPr>
                                  <w:r>
                                    <w:t>By Jordan Abu-Zahra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1490CDE" id="Text Box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" filled="f" stroked="f" strokeweight=".5pt">
                      <v:textbox>
                        <w:txbxContent>
                          <w:p w14:paraId="2C4A3DE4" w14:textId="49B89E60" w:rsidR="004B7E44" w:rsidRPr="004B7E44" w:rsidRDefault="00E23BD6" w:rsidP="004B7E44">
                            <w:pPr>
                              <w:pStyle w:val="Subtitle"/>
                            </w:pPr>
                            <w:r>
                              <w:t>By Jordan Abu-Zahra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1FCEAC3D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2788311" w14:textId="77777777" w:rsidR="004B7E44" w:rsidRDefault="004B7E44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4FB7C91" wp14:editId="4EE6B2F2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B430C09" w14:textId="7F05B09E" w:rsidR="004B7E44" w:rsidRPr="004B7E44" w:rsidRDefault="004B7E44" w:rsidP="004B7E44">
                                  <w:pPr>
                                    <w:pStyle w:val="Heading1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4FB7C91" id="Text Box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" filled="f" stroked="f" strokeweight=".5pt">
                      <v:textbox>
                        <w:txbxContent>
                          <w:p w14:paraId="0B430C09" w14:textId="7F05B09E" w:rsidR="004B7E44" w:rsidRPr="004B7E44" w:rsidRDefault="004B7E44" w:rsidP="004B7E44">
                            <w:pPr>
                              <w:pStyle w:val="Heading1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24490196" w14:textId="77777777" w:rsidR="004B7E44" w:rsidRDefault="004B7E44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36BD9D1" wp14:editId="5B8FC99E">
                      <wp:extent cx="2524259" cy="605155"/>
                      <wp:effectExtent l="0" t="0" r="0" b="444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3862E7A" w14:textId="122FB9E5" w:rsidR="004B7E44" w:rsidRPr="004B7E44" w:rsidRDefault="004B7E44" w:rsidP="004B7E4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36BD9D1" id="Text Box 7" o:spid="_x0000_s1029" type="#_x0000_t202" style="width:198.7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" filled="f" stroked="f" strokeweight=".5pt">
                      <v:textbox>
                        <w:txbxContent>
                          <w:p w14:paraId="03862E7A" w14:textId="122FB9E5" w:rsidR="004B7E44" w:rsidRPr="004B7E44" w:rsidRDefault="004B7E44" w:rsidP="004B7E44"/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636900F" wp14:editId="66416B3C">
                      <wp:extent cx="2215166" cy="605155"/>
                      <wp:effectExtent l="0" t="0" r="0" b="4445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8281833" w14:textId="4AA0B43F" w:rsidR="004B7E44" w:rsidRPr="004B7E44" w:rsidRDefault="004B7E44" w:rsidP="004B7E4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636900F" id="Text Box 10" o:spid="_x0000_s1030" type="#_x0000_t202" style="width:174.4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" filled="f" stroked="f" strokeweight=".5pt">
                      <v:textbox>
                        <w:txbxContent>
                          <w:p w14:paraId="28281833" w14:textId="4AA0B43F" w:rsidR="004B7E44" w:rsidRPr="004B7E44" w:rsidRDefault="004B7E44" w:rsidP="004B7E44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56B26458" w14:textId="2DFD77B5" w:rsidR="004B7E44" w:rsidRDefault="004B7E44" w:rsidP="004B7E44">
      <w:r>
        <w:rPr>
          <w:noProof/>
        </w:rPr>
        <w:drawing>
          <wp:anchor distT="0" distB="0" distL="114300" distR="114300" simplePos="0" relativeHeight="251658240" behindDoc="1" locked="0" layoutInCell="1" allowOverlap="1" wp14:anchorId="76BBCA30" wp14:editId="1D489B23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5743F65" wp14:editId="57B0C993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0DCFBB" id="Rectangle 2" o:spid="_x0000_s1026" alt="colo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" fillcolor="#a4063e [3204]" stroked="f" strokeweight="2pt">
                <w10:wrap anchory="page"/>
              </v:rect>
            </w:pict>
          </mc:Fallback>
        </mc:AlternateContent>
      </w:r>
    </w:p>
    <w:p w14:paraId="14C0690D" w14:textId="77777777" w:rsidR="004B7E44" w:rsidRDefault="004B7E44">
      <w:pPr>
        <w:spacing w:after="200"/>
      </w:pPr>
      <w:r>
        <w:br w:type="page"/>
      </w:r>
    </w:p>
    <w:p w14:paraId="348ACC79" w14:textId="59E299BC" w:rsidR="004B7E44" w:rsidRDefault="00142161" w:rsidP="004B7E44">
      <w:pPr>
        <w:pStyle w:val="Heading2"/>
        <w:spacing w:after="500"/>
      </w:pPr>
      <w:sdt>
        <w:sdtPr>
          <w:alias w:val="Company"/>
          <w:tag w:val="Company"/>
          <w:id w:val="441245393"/>
          <w:placeholder>
            <w:docPart w:val="423712D886684A57B628AC4FB69F1BFA"/>
          </w:placeholder>
          <w:showingPlcHdr/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15:appearance w15:val="hidden"/>
          <w:text/>
        </w:sdtPr>
        <w:sdtEndPr/>
        <w:sdtContent>
          <w:r w:rsidR="004B7E44" w:rsidRPr="004B7E44">
            <w:t>Company Name</w:t>
          </w:r>
        </w:sdtContent>
      </w:sdt>
      <w:r w:rsidR="004B7E44" w:rsidRPr="004B7E44">
        <w:t xml:space="preserve"> </w:t>
      </w:r>
      <w:sdt>
        <w:sdtPr>
          <w:id w:val="-1965573505"/>
          <w:placeholder>
            <w:docPart w:val="53C8B78FAA394D3BB470F7387CE3702A"/>
          </w:placeholder>
          <w:temporary/>
          <w:showingPlcHdr/>
          <w15:appearance w15:val="hidden"/>
        </w:sdtPr>
        <w:sdtEndPr/>
        <w:sdtContent>
          <w:r w:rsidR="004B7E44" w:rsidRPr="004B7E44">
            <w:t>Marketing Plan</w:t>
          </w:r>
        </w:sdtContent>
      </w:sdt>
    </w:p>
    <w:p w14:paraId="4BD31300" w14:textId="71191777" w:rsidR="004B7E44" w:rsidRDefault="00E23BD6" w:rsidP="004B7E44">
      <w:pPr>
        <w:pStyle w:val="Heading3"/>
        <w:rPr>
          <w:b/>
          <w:i w:val="0"/>
          <w:sz w:val="44"/>
        </w:rPr>
      </w:pPr>
      <w:r>
        <w:rPr>
          <w:b/>
          <w:i w:val="0"/>
          <w:sz w:val="44"/>
        </w:rPr>
        <w:t xml:space="preserve"> Purpose</w:t>
      </w:r>
    </w:p>
    <w:p w14:paraId="7B8CC70E" w14:textId="77777777" w:rsidR="004B7E44" w:rsidRDefault="004B7E44" w:rsidP="004B7E44">
      <w:pPr>
        <w:rPr>
          <w:rFonts w:eastAsia="Times New Roman"/>
        </w:rPr>
      </w:pPr>
    </w:p>
    <w:p w14:paraId="4D8AD880" w14:textId="2B2532E2" w:rsidR="004B7E44" w:rsidRDefault="00E23BD6" w:rsidP="00E23BD6">
      <w:r>
        <w:rPr>
          <w:color w:val="auto"/>
        </w:rPr>
        <w:t>In this lab we covered OSPF which we went through in our CCNA course and to gain the experience of setting up OSPF in IPV4 and IPV6</w:t>
      </w:r>
      <w:r w:rsidR="0083758B">
        <w:rPr>
          <w:color w:val="auto"/>
        </w:rPr>
        <w:t xml:space="preserve"> and learning on how to use CISCO equipment.</w:t>
      </w:r>
    </w:p>
    <w:p w14:paraId="62A07CBE" w14:textId="77777777" w:rsidR="004B7E44" w:rsidRPr="004B7E44" w:rsidRDefault="004B7E44" w:rsidP="004B7E44">
      <w:pPr>
        <w:pStyle w:val="Heading3"/>
        <w:rPr>
          <w:rFonts w:eastAsiaTheme="minorHAnsi"/>
          <w:b/>
          <w:i w:val="0"/>
          <w:sz w:val="44"/>
        </w:rPr>
      </w:pPr>
    </w:p>
    <w:p w14:paraId="41DE617C" w14:textId="1EA84630" w:rsidR="004B7E44" w:rsidRDefault="0083758B" w:rsidP="004B7E44">
      <w:pPr>
        <w:pStyle w:val="Heading4"/>
        <w:rPr>
          <w:color w:val="auto"/>
        </w:rPr>
      </w:pPr>
      <w:r>
        <w:rPr>
          <w:color w:val="auto"/>
        </w:rPr>
        <w:t>Background information</w:t>
      </w:r>
    </w:p>
    <w:p w14:paraId="0B4EB16F" w14:textId="77777777" w:rsidR="004B7E44" w:rsidRDefault="004B7E44" w:rsidP="004B7E44"/>
    <w:p w14:paraId="23153954" w14:textId="439CD071" w:rsidR="00E94B5F" w:rsidRDefault="0083758B" w:rsidP="004B7E44">
      <w:pPr>
        <w:rPr>
          <w:color w:val="auto"/>
        </w:rPr>
      </w:pPr>
      <w:r>
        <w:rPr>
          <w:color w:val="auto"/>
        </w:rPr>
        <w:t>OSPF is a routing protocol for IP networks labeled as link-state routing protocol. OSPF is fast using its neighboring routers who form adjacencies to share information about what is around them or their routing table for lightning-fast speeds and cal</w:t>
      </w:r>
      <w:r w:rsidR="00B72E0F">
        <w:rPr>
          <w:color w:val="auto"/>
        </w:rPr>
        <w:t>culates the “Shortest path first” and with this speed and reliability it makes OSPF get programmed in almost every router.</w:t>
      </w:r>
    </w:p>
    <w:p w14:paraId="71F55DD5" w14:textId="6D1DABF6" w:rsidR="00B72E0F" w:rsidRDefault="00B72E0F" w:rsidP="004B7E44">
      <w:pPr>
        <w:rPr>
          <w:color w:val="auto"/>
        </w:rPr>
      </w:pPr>
    </w:p>
    <w:p w14:paraId="265AF8AD" w14:textId="2A435ED7" w:rsidR="00B72E0F" w:rsidRDefault="00B72E0F" w:rsidP="004B7E44">
      <w:pPr>
        <w:rPr>
          <w:color w:val="auto"/>
        </w:rPr>
      </w:pPr>
      <w:r>
        <w:rPr>
          <w:color w:val="auto"/>
        </w:rPr>
        <w:t xml:space="preserve">Lab Summary </w:t>
      </w:r>
    </w:p>
    <w:p w14:paraId="6E051588" w14:textId="77777777" w:rsidR="00B72E0F" w:rsidRDefault="00B72E0F" w:rsidP="004B7E44">
      <w:pPr>
        <w:rPr>
          <w:color w:val="auto"/>
        </w:rPr>
      </w:pPr>
      <w:r>
        <w:rPr>
          <w:color w:val="auto"/>
        </w:rPr>
        <w:t>On each router we configured the g0/0/0 and the g0/0/1 by setting their IPV6 and IPV4 address’s  and making them a /30 since its easy to manage for example on router 1 we have a 10.1.1.1 for g0/0/0 and 10.1.1.2 for g0/0/1 and after we set the address we put them in the same area which was area 0 and gave them the process id of 10 and we do a no shut on all the interfaces and enabled ipv6 routing and did the same steps with IPV4 for IPV6 then we set the router ID so each router could be identified</w:t>
      </w:r>
    </w:p>
    <w:p w14:paraId="33A56069" w14:textId="77777777" w:rsidR="00B72E0F" w:rsidRDefault="00B72E0F" w:rsidP="004B7E44">
      <w:pPr>
        <w:rPr>
          <w:color w:val="auto"/>
        </w:rPr>
      </w:pPr>
    </w:p>
    <w:p w14:paraId="0F3DA2F9" w14:textId="77777777" w:rsidR="00B72E0F" w:rsidRDefault="00B72E0F" w:rsidP="004B7E44">
      <w:pPr>
        <w:rPr>
          <w:color w:val="auto"/>
        </w:rPr>
      </w:pPr>
      <w:r>
        <w:rPr>
          <w:color w:val="auto"/>
        </w:rPr>
        <w:t xml:space="preserve">Commands used </w:t>
      </w:r>
    </w:p>
    <w:p w14:paraId="339F86D0" w14:textId="55F343CF" w:rsidR="00B72E0F" w:rsidRPr="00B72E0F" w:rsidRDefault="00B72E0F" w:rsidP="00B72E0F">
      <w:pPr>
        <w:rPr>
          <w:color w:val="auto"/>
          <w:sz w:val="22"/>
          <w:szCs w:val="18"/>
        </w:rPr>
      </w:pPr>
      <w:r w:rsidRPr="00B72E0F">
        <w:rPr>
          <w:color w:val="auto"/>
          <w:sz w:val="22"/>
          <w:szCs w:val="18"/>
        </w:rPr>
        <w:t>router ospf 10</w:t>
      </w:r>
      <w:r w:rsidR="00887CBB">
        <w:rPr>
          <w:color w:val="auto"/>
          <w:sz w:val="22"/>
          <w:szCs w:val="18"/>
        </w:rPr>
        <w:t xml:space="preserve"> {allows </w:t>
      </w:r>
      <w:proofErr w:type="gramStart"/>
      <w:r w:rsidR="00887CBB">
        <w:rPr>
          <w:color w:val="auto"/>
          <w:sz w:val="22"/>
          <w:szCs w:val="18"/>
        </w:rPr>
        <w:t>your</w:t>
      </w:r>
      <w:proofErr w:type="gramEnd"/>
      <w:r w:rsidR="00887CBB">
        <w:rPr>
          <w:color w:val="auto"/>
          <w:sz w:val="22"/>
          <w:szCs w:val="18"/>
        </w:rPr>
        <w:t xml:space="preserve"> to enter OSPFv3 configuration}</w:t>
      </w:r>
    </w:p>
    <w:p w14:paraId="0A03AEE9" w14:textId="41948D24" w:rsidR="00B72E0F" w:rsidRPr="00B72E0F" w:rsidRDefault="00B72E0F" w:rsidP="00B72E0F">
      <w:pPr>
        <w:rPr>
          <w:color w:val="auto"/>
          <w:sz w:val="22"/>
          <w:szCs w:val="18"/>
        </w:rPr>
      </w:pPr>
      <w:r w:rsidRPr="00B72E0F">
        <w:rPr>
          <w:color w:val="auto"/>
          <w:sz w:val="22"/>
          <w:szCs w:val="18"/>
        </w:rPr>
        <w:t>router-id 1.1.1.1</w:t>
      </w:r>
      <w:r w:rsidR="00887CBB">
        <w:rPr>
          <w:color w:val="auto"/>
          <w:sz w:val="22"/>
          <w:szCs w:val="18"/>
        </w:rPr>
        <w:t xml:space="preserve"> {Sets the router ID ex 1.1.1.1 for R1}</w:t>
      </w:r>
    </w:p>
    <w:p w14:paraId="4A59CFD9" w14:textId="0B087001" w:rsidR="00B72E0F" w:rsidRPr="00B72E0F" w:rsidRDefault="00B72E0F" w:rsidP="00B72E0F">
      <w:pPr>
        <w:rPr>
          <w:color w:val="auto"/>
          <w:sz w:val="22"/>
          <w:szCs w:val="18"/>
        </w:rPr>
      </w:pPr>
      <w:r w:rsidRPr="00B72E0F">
        <w:rPr>
          <w:color w:val="auto"/>
          <w:sz w:val="22"/>
          <w:szCs w:val="18"/>
        </w:rPr>
        <w:t>network 10.1.1.0 0.0.0.3 area 0</w:t>
      </w:r>
      <w:r w:rsidR="00887CBB">
        <w:rPr>
          <w:color w:val="auto"/>
          <w:sz w:val="22"/>
          <w:szCs w:val="18"/>
        </w:rPr>
        <w:t xml:space="preserve"> </w:t>
      </w:r>
      <w:proofErr w:type="gramStart"/>
      <w:r w:rsidR="00887CBB">
        <w:rPr>
          <w:color w:val="auto"/>
          <w:sz w:val="22"/>
          <w:szCs w:val="18"/>
        </w:rPr>
        <w:t>{</w:t>
      </w:r>
      <w:r w:rsidR="00887CBB" w:rsidRPr="00887CBB">
        <w:rPr>
          <w:color w:val="auto"/>
          <w:sz w:val="22"/>
          <w:szCs w:val="18"/>
        </w:rPr>
        <w:t xml:space="preserve"> </w:t>
      </w:r>
      <w:r w:rsidR="00887CBB">
        <w:rPr>
          <w:color w:val="auto"/>
          <w:sz w:val="22"/>
          <w:szCs w:val="18"/>
        </w:rPr>
        <w:t>Advertises</w:t>
      </w:r>
      <w:proofErr w:type="gramEnd"/>
      <w:r w:rsidR="00887CBB">
        <w:rPr>
          <w:color w:val="auto"/>
          <w:sz w:val="22"/>
          <w:szCs w:val="18"/>
        </w:rPr>
        <w:t xml:space="preserve"> the neighboring networks}</w:t>
      </w:r>
    </w:p>
    <w:p w14:paraId="586A6872" w14:textId="2C904722" w:rsidR="00B72E0F" w:rsidRPr="00B72E0F" w:rsidRDefault="00B72E0F" w:rsidP="00B72E0F">
      <w:pPr>
        <w:rPr>
          <w:color w:val="auto"/>
          <w:sz w:val="22"/>
          <w:szCs w:val="18"/>
        </w:rPr>
      </w:pPr>
      <w:r w:rsidRPr="00B72E0F">
        <w:rPr>
          <w:color w:val="auto"/>
          <w:sz w:val="22"/>
          <w:szCs w:val="18"/>
        </w:rPr>
        <w:t>network 10.1.1.18 0.0.0.3 area 0</w:t>
      </w:r>
      <w:r w:rsidR="00887CBB">
        <w:rPr>
          <w:color w:val="auto"/>
          <w:sz w:val="22"/>
          <w:szCs w:val="18"/>
        </w:rPr>
        <w:t xml:space="preserve"> {Advertises the neighboring networks}</w:t>
      </w:r>
    </w:p>
    <w:p w14:paraId="799300F8" w14:textId="2D799685" w:rsidR="00B72E0F" w:rsidRPr="00B72E0F" w:rsidRDefault="00B72E0F" w:rsidP="00B72E0F">
      <w:pPr>
        <w:rPr>
          <w:color w:val="auto"/>
          <w:sz w:val="22"/>
          <w:szCs w:val="18"/>
        </w:rPr>
      </w:pPr>
      <w:r w:rsidRPr="00B72E0F">
        <w:rPr>
          <w:color w:val="auto"/>
          <w:sz w:val="22"/>
          <w:szCs w:val="18"/>
        </w:rPr>
        <w:t xml:space="preserve">ipv6 </w:t>
      </w:r>
      <w:proofErr w:type="gramStart"/>
      <w:r w:rsidRPr="00B72E0F">
        <w:rPr>
          <w:color w:val="auto"/>
          <w:sz w:val="22"/>
          <w:szCs w:val="18"/>
        </w:rPr>
        <w:t>unicast-routing</w:t>
      </w:r>
      <w:proofErr w:type="gramEnd"/>
      <w:r>
        <w:rPr>
          <w:color w:val="auto"/>
          <w:sz w:val="22"/>
          <w:szCs w:val="18"/>
        </w:rPr>
        <w:t xml:space="preserve"> {Enables ipv6}</w:t>
      </w:r>
    </w:p>
    <w:p w14:paraId="1799340A" w14:textId="1A5098FE" w:rsidR="00B72E0F" w:rsidRPr="00B72E0F" w:rsidRDefault="00B72E0F" w:rsidP="00B72E0F">
      <w:pPr>
        <w:rPr>
          <w:color w:val="auto"/>
          <w:sz w:val="22"/>
          <w:szCs w:val="18"/>
        </w:rPr>
      </w:pPr>
      <w:r w:rsidRPr="00B72E0F">
        <w:rPr>
          <w:color w:val="auto"/>
          <w:sz w:val="22"/>
          <w:szCs w:val="18"/>
        </w:rPr>
        <w:t>ipv6 router ospf 10</w:t>
      </w:r>
      <w:r>
        <w:rPr>
          <w:color w:val="auto"/>
          <w:sz w:val="22"/>
          <w:szCs w:val="18"/>
        </w:rPr>
        <w:t xml:space="preserve"> {allows </w:t>
      </w:r>
      <w:proofErr w:type="gramStart"/>
      <w:r>
        <w:rPr>
          <w:color w:val="auto"/>
          <w:sz w:val="22"/>
          <w:szCs w:val="18"/>
        </w:rPr>
        <w:t>your</w:t>
      </w:r>
      <w:proofErr w:type="gramEnd"/>
      <w:r>
        <w:rPr>
          <w:color w:val="auto"/>
          <w:sz w:val="22"/>
          <w:szCs w:val="18"/>
        </w:rPr>
        <w:t xml:space="preserve"> to enter OSPFv</w:t>
      </w:r>
      <w:r w:rsidR="00887CBB">
        <w:rPr>
          <w:color w:val="auto"/>
          <w:sz w:val="22"/>
          <w:szCs w:val="18"/>
        </w:rPr>
        <w:t>3</w:t>
      </w:r>
      <w:r>
        <w:rPr>
          <w:color w:val="auto"/>
          <w:sz w:val="22"/>
          <w:szCs w:val="18"/>
        </w:rPr>
        <w:t xml:space="preserve"> configuration}</w:t>
      </w:r>
    </w:p>
    <w:p w14:paraId="7BC98433" w14:textId="2FF2C665" w:rsidR="00B72E0F" w:rsidRPr="00B72E0F" w:rsidRDefault="00B72E0F" w:rsidP="00B72E0F">
      <w:pPr>
        <w:rPr>
          <w:color w:val="auto"/>
          <w:sz w:val="22"/>
          <w:szCs w:val="18"/>
        </w:rPr>
      </w:pPr>
      <w:r w:rsidRPr="00B72E0F">
        <w:rPr>
          <w:color w:val="auto"/>
          <w:sz w:val="22"/>
          <w:szCs w:val="18"/>
        </w:rPr>
        <w:t>router-id 1.1.1.1</w:t>
      </w:r>
      <w:r w:rsidR="00887CBB">
        <w:rPr>
          <w:color w:val="auto"/>
          <w:sz w:val="22"/>
          <w:szCs w:val="18"/>
        </w:rPr>
        <w:t xml:space="preserve"> {Sets the router ID ex 1.1.1.1 for R1}</w:t>
      </w:r>
      <w:r w:rsidR="00887CBB">
        <w:rPr>
          <w:color w:val="auto"/>
          <w:sz w:val="22"/>
          <w:szCs w:val="18"/>
        </w:rPr>
        <w:tab/>
      </w:r>
    </w:p>
    <w:p w14:paraId="7CE19355" w14:textId="7C675622" w:rsidR="00B72E0F" w:rsidRPr="00B72E0F" w:rsidRDefault="00B72E0F" w:rsidP="00B72E0F">
      <w:pPr>
        <w:rPr>
          <w:color w:val="auto"/>
          <w:sz w:val="22"/>
          <w:szCs w:val="18"/>
        </w:rPr>
      </w:pPr>
      <w:r w:rsidRPr="00B72E0F">
        <w:rPr>
          <w:color w:val="auto"/>
          <w:sz w:val="22"/>
          <w:szCs w:val="18"/>
        </w:rPr>
        <w:t xml:space="preserve">int g0/0/0 </w:t>
      </w:r>
      <w:r w:rsidR="00887CBB">
        <w:rPr>
          <w:color w:val="auto"/>
          <w:sz w:val="22"/>
          <w:szCs w:val="18"/>
        </w:rPr>
        <w:t>{Goes into gigabit ethernet 0 configuration}</w:t>
      </w:r>
    </w:p>
    <w:p w14:paraId="74DE18FD" w14:textId="0DCB781A" w:rsidR="00B72E0F" w:rsidRPr="00B72E0F" w:rsidRDefault="00B72E0F" w:rsidP="00B72E0F">
      <w:pPr>
        <w:rPr>
          <w:color w:val="auto"/>
          <w:sz w:val="22"/>
          <w:szCs w:val="18"/>
        </w:rPr>
      </w:pPr>
      <w:r w:rsidRPr="00B72E0F">
        <w:rPr>
          <w:color w:val="auto"/>
          <w:sz w:val="22"/>
          <w:szCs w:val="18"/>
        </w:rPr>
        <w:t>ip address 10.1.1.1 255.255.255.252</w:t>
      </w:r>
      <w:r w:rsidR="00887CBB">
        <w:rPr>
          <w:color w:val="auto"/>
          <w:sz w:val="22"/>
          <w:szCs w:val="18"/>
        </w:rPr>
        <w:t xml:space="preserve"> {Sets ipv4 address for router}</w:t>
      </w:r>
    </w:p>
    <w:p w14:paraId="07719E85" w14:textId="4F27EB45" w:rsidR="00B72E0F" w:rsidRPr="00B72E0F" w:rsidRDefault="00B72E0F" w:rsidP="00B72E0F">
      <w:pPr>
        <w:rPr>
          <w:color w:val="auto"/>
          <w:sz w:val="22"/>
          <w:szCs w:val="18"/>
        </w:rPr>
      </w:pPr>
      <w:r w:rsidRPr="00B72E0F">
        <w:rPr>
          <w:color w:val="auto"/>
          <w:sz w:val="22"/>
          <w:szCs w:val="18"/>
        </w:rPr>
        <w:t>ip ospf 10 area 0</w:t>
      </w:r>
      <w:r w:rsidR="00887CBB">
        <w:rPr>
          <w:color w:val="auto"/>
          <w:sz w:val="22"/>
          <w:szCs w:val="18"/>
        </w:rPr>
        <w:t xml:space="preserve"> {Assigns a process ID and puts in the Area 0}</w:t>
      </w:r>
    </w:p>
    <w:p w14:paraId="6A2E43C3" w14:textId="3CB9F224" w:rsidR="00B72E0F" w:rsidRPr="00B72E0F" w:rsidRDefault="00B72E0F" w:rsidP="00B72E0F">
      <w:pPr>
        <w:rPr>
          <w:color w:val="auto"/>
          <w:sz w:val="22"/>
          <w:szCs w:val="18"/>
        </w:rPr>
      </w:pPr>
      <w:r w:rsidRPr="00B72E0F">
        <w:rPr>
          <w:color w:val="auto"/>
          <w:sz w:val="22"/>
          <w:szCs w:val="18"/>
        </w:rPr>
        <w:t>ipv6 address 2001:db</w:t>
      </w:r>
      <w:proofErr w:type="gramStart"/>
      <w:r w:rsidRPr="00B72E0F">
        <w:rPr>
          <w:color w:val="auto"/>
          <w:sz w:val="22"/>
          <w:szCs w:val="18"/>
        </w:rPr>
        <w:t>8:acad</w:t>
      </w:r>
      <w:proofErr w:type="gramEnd"/>
      <w:r w:rsidRPr="00B72E0F">
        <w:rPr>
          <w:color w:val="auto"/>
          <w:sz w:val="22"/>
          <w:szCs w:val="18"/>
        </w:rPr>
        <w:t>:1::1/64</w:t>
      </w:r>
      <w:r w:rsidR="00887CBB">
        <w:rPr>
          <w:color w:val="auto"/>
          <w:sz w:val="22"/>
          <w:szCs w:val="18"/>
        </w:rPr>
        <w:t xml:space="preserve"> {{sets the network statements}</w:t>
      </w:r>
    </w:p>
    <w:p w14:paraId="0BEA6E54" w14:textId="79AE9A7F" w:rsidR="00B72E0F" w:rsidRPr="00B72E0F" w:rsidRDefault="00B72E0F" w:rsidP="00B72E0F">
      <w:pPr>
        <w:rPr>
          <w:color w:val="auto"/>
          <w:sz w:val="22"/>
          <w:szCs w:val="18"/>
        </w:rPr>
      </w:pPr>
      <w:r w:rsidRPr="00B72E0F">
        <w:rPr>
          <w:color w:val="auto"/>
          <w:sz w:val="22"/>
          <w:szCs w:val="18"/>
        </w:rPr>
        <w:t>ipv6 address fe80::1 link-local</w:t>
      </w:r>
      <w:r w:rsidR="00887CBB">
        <w:rPr>
          <w:color w:val="auto"/>
          <w:sz w:val="22"/>
          <w:szCs w:val="18"/>
        </w:rPr>
        <w:t xml:space="preserve"> {sets the network statements}</w:t>
      </w:r>
    </w:p>
    <w:p w14:paraId="4336A892" w14:textId="01DD9A6A" w:rsidR="00B72E0F" w:rsidRPr="00B72E0F" w:rsidRDefault="00B72E0F" w:rsidP="00B72E0F">
      <w:pPr>
        <w:rPr>
          <w:color w:val="auto"/>
          <w:sz w:val="22"/>
          <w:szCs w:val="18"/>
        </w:rPr>
      </w:pPr>
      <w:r w:rsidRPr="00B72E0F">
        <w:rPr>
          <w:color w:val="auto"/>
          <w:sz w:val="22"/>
          <w:szCs w:val="18"/>
        </w:rPr>
        <w:t>ipv6 ospf 10 area 0</w:t>
      </w:r>
      <w:r w:rsidR="00887CBB">
        <w:rPr>
          <w:color w:val="auto"/>
          <w:sz w:val="22"/>
          <w:szCs w:val="18"/>
        </w:rPr>
        <w:t xml:space="preserve"> {Assigns a process ID and puts in the Area 0}</w:t>
      </w:r>
    </w:p>
    <w:p w14:paraId="22EDC0A2" w14:textId="72876491" w:rsidR="00B72E0F" w:rsidRPr="00B72E0F" w:rsidRDefault="00B72E0F" w:rsidP="00B72E0F">
      <w:pPr>
        <w:rPr>
          <w:color w:val="auto"/>
          <w:sz w:val="22"/>
          <w:szCs w:val="18"/>
        </w:rPr>
      </w:pPr>
      <w:r w:rsidRPr="00B72E0F">
        <w:rPr>
          <w:color w:val="auto"/>
          <w:sz w:val="22"/>
          <w:szCs w:val="18"/>
        </w:rPr>
        <w:t>int loopback0</w:t>
      </w:r>
      <w:r w:rsidR="00887CBB">
        <w:rPr>
          <w:color w:val="auto"/>
          <w:sz w:val="22"/>
          <w:szCs w:val="18"/>
        </w:rPr>
        <w:t xml:space="preserve"> {goes into the configuration of loopback0}</w:t>
      </w:r>
    </w:p>
    <w:p w14:paraId="1603C74B" w14:textId="3ADE61DD" w:rsidR="00B72E0F" w:rsidRPr="00B72E0F" w:rsidRDefault="00B72E0F" w:rsidP="00B72E0F">
      <w:pPr>
        <w:rPr>
          <w:color w:val="auto"/>
          <w:sz w:val="22"/>
          <w:szCs w:val="18"/>
        </w:rPr>
      </w:pPr>
      <w:r w:rsidRPr="00B72E0F">
        <w:rPr>
          <w:color w:val="auto"/>
          <w:sz w:val="22"/>
          <w:szCs w:val="18"/>
        </w:rPr>
        <w:lastRenderedPageBreak/>
        <w:t>ip address 10.1.1.18 255.255.255.252</w:t>
      </w:r>
      <w:r w:rsidR="00887CBB">
        <w:rPr>
          <w:color w:val="auto"/>
          <w:sz w:val="22"/>
          <w:szCs w:val="18"/>
        </w:rPr>
        <w:t xml:space="preserve"> {Sets ipv4 address for loopback0}</w:t>
      </w:r>
    </w:p>
    <w:p w14:paraId="2A0143D1" w14:textId="50FC8094" w:rsidR="00B72E0F" w:rsidRPr="00B72E0F" w:rsidRDefault="00B72E0F" w:rsidP="00B72E0F">
      <w:pPr>
        <w:rPr>
          <w:color w:val="auto"/>
          <w:sz w:val="22"/>
          <w:szCs w:val="18"/>
        </w:rPr>
      </w:pPr>
      <w:r w:rsidRPr="00B72E0F">
        <w:rPr>
          <w:color w:val="auto"/>
          <w:sz w:val="22"/>
          <w:szCs w:val="18"/>
        </w:rPr>
        <w:t>ip ospf 10 area 0</w:t>
      </w:r>
      <w:r w:rsidR="00887CBB">
        <w:rPr>
          <w:color w:val="auto"/>
          <w:sz w:val="22"/>
          <w:szCs w:val="18"/>
        </w:rPr>
        <w:t xml:space="preserve"> {Assigns a process ID and puts in the Area 0}</w:t>
      </w:r>
    </w:p>
    <w:p w14:paraId="6B9FB251" w14:textId="60E5E765" w:rsidR="00B72E0F" w:rsidRPr="00B72E0F" w:rsidRDefault="00B72E0F" w:rsidP="00B72E0F">
      <w:pPr>
        <w:rPr>
          <w:color w:val="auto"/>
          <w:sz w:val="22"/>
          <w:szCs w:val="18"/>
        </w:rPr>
      </w:pPr>
      <w:r w:rsidRPr="00B72E0F">
        <w:rPr>
          <w:color w:val="auto"/>
          <w:sz w:val="22"/>
          <w:szCs w:val="18"/>
        </w:rPr>
        <w:t>ipv6 address 2001:db</w:t>
      </w:r>
      <w:proofErr w:type="gramStart"/>
      <w:r w:rsidRPr="00B72E0F">
        <w:rPr>
          <w:color w:val="auto"/>
          <w:sz w:val="22"/>
          <w:szCs w:val="18"/>
        </w:rPr>
        <w:t>8:acad</w:t>
      </w:r>
      <w:proofErr w:type="gramEnd"/>
      <w:r w:rsidRPr="00B72E0F">
        <w:rPr>
          <w:color w:val="auto"/>
          <w:sz w:val="22"/>
          <w:szCs w:val="18"/>
        </w:rPr>
        <w:t>:5::2/64</w:t>
      </w:r>
      <w:r w:rsidR="00887CBB">
        <w:rPr>
          <w:color w:val="auto"/>
          <w:sz w:val="22"/>
          <w:szCs w:val="18"/>
        </w:rPr>
        <w:t xml:space="preserve"> {Sets ipv6 address for loopback0}</w:t>
      </w:r>
    </w:p>
    <w:p w14:paraId="759A3817" w14:textId="4F2A0B9E" w:rsidR="00B72E0F" w:rsidRDefault="00B72E0F" w:rsidP="00B72E0F">
      <w:pPr>
        <w:rPr>
          <w:color w:val="auto"/>
          <w:sz w:val="22"/>
          <w:szCs w:val="18"/>
        </w:rPr>
      </w:pPr>
      <w:r w:rsidRPr="00B72E0F">
        <w:rPr>
          <w:color w:val="auto"/>
          <w:sz w:val="22"/>
          <w:szCs w:val="18"/>
        </w:rPr>
        <w:t xml:space="preserve">ipv6 address fe80::2 link-local </w:t>
      </w:r>
      <w:r w:rsidR="00887CBB">
        <w:rPr>
          <w:color w:val="auto"/>
          <w:sz w:val="22"/>
          <w:szCs w:val="18"/>
        </w:rPr>
        <w:t>{sets the network statements}</w:t>
      </w:r>
    </w:p>
    <w:p w14:paraId="1B0C9513" w14:textId="4CBFCA3A" w:rsidR="00887CBB" w:rsidRDefault="00887CBB" w:rsidP="00B72E0F">
      <w:pPr>
        <w:rPr>
          <w:color w:val="auto"/>
          <w:sz w:val="22"/>
          <w:szCs w:val="18"/>
        </w:rPr>
      </w:pPr>
    </w:p>
    <w:p w14:paraId="74BDE21E" w14:textId="7A1C7766" w:rsidR="00887CBB" w:rsidRDefault="00887CBB" w:rsidP="00B72E0F">
      <w:pPr>
        <w:rPr>
          <w:color w:val="auto"/>
          <w:sz w:val="40"/>
          <w:szCs w:val="32"/>
        </w:rPr>
      </w:pPr>
      <w:r w:rsidRPr="00887CBB">
        <w:rPr>
          <w:color w:val="auto"/>
          <w:sz w:val="40"/>
          <w:szCs w:val="32"/>
        </w:rPr>
        <w:t>Topology with IP’s</w:t>
      </w:r>
    </w:p>
    <w:p w14:paraId="67D27775" w14:textId="71B3BF98" w:rsidR="00887CBB" w:rsidRDefault="00887CBB" w:rsidP="00B72E0F">
      <w:pPr>
        <w:rPr>
          <w:color w:val="auto"/>
          <w:sz w:val="40"/>
          <w:szCs w:val="32"/>
        </w:rPr>
      </w:pPr>
      <w:r w:rsidRPr="00887CBB">
        <w:rPr>
          <w:color w:val="auto"/>
        </w:rPr>
        <w:t>IPV6 address’s below</w:t>
      </w:r>
      <w:r>
        <w:rPr>
          <w:noProof/>
        </w:rPr>
        <w:drawing>
          <wp:inline distT="0" distB="0" distL="0" distR="0" wp14:anchorId="2CA0C765" wp14:editId="79DA9F82">
            <wp:extent cx="6309360" cy="1522842"/>
            <wp:effectExtent l="0" t="0" r="0" b="1270"/>
            <wp:docPr id="9" name="Picture 9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1522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896A2" w14:textId="7841DB3A" w:rsidR="00887CBB" w:rsidRPr="00887CBB" w:rsidRDefault="00887CBB" w:rsidP="00887CBB">
      <w:pPr>
        <w:rPr>
          <w:color w:val="auto"/>
          <w:sz w:val="22"/>
          <w:szCs w:val="18"/>
        </w:rPr>
      </w:pPr>
      <w:r w:rsidRPr="00887CBB">
        <w:rPr>
          <w:color w:val="auto"/>
          <w:sz w:val="22"/>
          <w:szCs w:val="18"/>
        </w:rPr>
        <w:t xml:space="preserve">R1: </w:t>
      </w:r>
    </w:p>
    <w:p w14:paraId="2337BF96" w14:textId="77777777" w:rsidR="00887CBB" w:rsidRPr="00887CBB" w:rsidRDefault="00887CBB" w:rsidP="00887CBB">
      <w:pPr>
        <w:rPr>
          <w:color w:val="auto"/>
          <w:sz w:val="22"/>
          <w:szCs w:val="18"/>
        </w:rPr>
      </w:pPr>
      <w:r w:rsidRPr="00887CBB">
        <w:rPr>
          <w:color w:val="auto"/>
          <w:sz w:val="22"/>
          <w:szCs w:val="18"/>
        </w:rPr>
        <w:t>g0/0/0 - 2001:db</w:t>
      </w:r>
      <w:proofErr w:type="gramStart"/>
      <w:r w:rsidRPr="00887CBB">
        <w:rPr>
          <w:color w:val="auto"/>
          <w:sz w:val="22"/>
          <w:szCs w:val="18"/>
        </w:rPr>
        <w:t>8:acad</w:t>
      </w:r>
      <w:proofErr w:type="gramEnd"/>
      <w:r w:rsidRPr="00887CBB">
        <w:rPr>
          <w:color w:val="auto"/>
          <w:sz w:val="22"/>
          <w:szCs w:val="18"/>
        </w:rPr>
        <w:t>:1::1 fe80::1</w:t>
      </w:r>
    </w:p>
    <w:p w14:paraId="2CBDA55A" w14:textId="77777777" w:rsidR="00887CBB" w:rsidRPr="00887CBB" w:rsidRDefault="00887CBB" w:rsidP="00887CBB">
      <w:pPr>
        <w:rPr>
          <w:color w:val="auto"/>
          <w:sz w:val="22"/>
          <w:szCs w:val="18"/>
        </w:rPr>
      </w:pPr>
      <w:r w:rsidRPr="00887CBB">
        <w:rPr>
          <w:color w:val="auto"/>
          <w:sz w:val="22"/>
          <w:szCs w:val="18"/>
        </w:rPr>
        <w:t>g0/0/1 - 2001:db</w:t>
      </w:r>
      <w:proofErr w:type="gramStart"/>
      <w:r w:rsidRPr="00887CBB">
        <w:rPr>
          <w:color w:val="auto"/>
          <w:sz w:val="22"/>
          <w:szCs w:val="18"/>
        </w:rPr>
        <w:t>8:acad</w:t>
      </w:r>
      <w:proofErr w:type="gramEnd"/>
      <w:r w:rsidRPr="00887CBB">
        <w:rPr>
          <w:color w:val="auto"/>
          <w:sz w:val="22"/>
          <w:szCs w:val="18"/>
        </w:rPr>
        <w:t>:5::2 fe80::2</w:t>
      </w:r>
    </w:p>
    <w:p w14:paraId="027D2898" w14:textId="77777777" w:rsidR="00887CBB" w:rsidRPr="00887CBB" w:rsidRDefault="00887CBB" w:rsidP="00887CBB">
      <w:pPr>
        <w:rPr>
          <w:color w:val="auto"/>
          <w:sz w:val="22"/>
          <w:szCs w:val="18"/>
        </w:rPr>
      </w:pPr>
    </w:p>
    <w:p w14:paraId="168AF9DB" w14:textId="77777777" w:rsidR="00887CBB" w:rsidRPr="00887CBB" w:rsidRDefault="00887CBB" w:rsidP="00887CBB">
      <w:pPr>
        <w:rPr>
          <w:color w:val="auto"/>
          <w:sz w:val="22"/>
          <w:szCs w:val="18"/>
        </w:rPr>
      </w:pPr>
      <w:r w:rsidRPr="00887CBB">
        <w:rPr>
          <w:color w:val="auto"/>
          <w:sz w:val="22"/>
          <w:szCs w:val="18"/>
        </w:rPr>
        <w:t xml:space="preserve">R2: </w:t>
      </w:r>
    </w:p>
    <w:p w14:paraId="6CA00799" w14:textId="77777777" w:rsidR="00887CBB" w:rsidRPr="00887CBB" w:rsidRDefault="00887CBB" w:rsidP="00887CBB">
      <w:pPr>
        <w:rPr>
          <w:color w:val="auto"/>
          <w:sz w:val="22"/>
          <w:szCs w:val="18"/>
        </w:rPr>
      </w:pPr>
      <w:r w:rsidRPr="00887CBB">
        <w:rPr>
          <w:color w:val="auto"/>
          <w:sz w:val="22"/>
          <w:szCs w:val="18"/>
        </w:rPr>
        <w:t>g0/0/0 - 2001:db</w:t>
      </w:r>
      <w:proofErr w:type="gramStart"/>
      <w:r w:rsidRPr="00887CBB">
        <w:rPr>
          <w:color w:val="auto"/>
          <w:sz w:val="22"/>
          <w:szCs w:val="18"/>
        </w:rPr>
        <w:t>8:acad</w:t>
      </w:r>
      <w:proofErr w:type="gramEnd"/>
      <w:r w:rsidRPr="00887CBB">
        <w:rPr>
          <w:color w:val="auto"/>
          <w:sz w:val="22"/>
          <w:szCs w:val="18"/>
        </w:rPr>
        <w:t>:2::1 fe80::1</w:t>
      </w:r>
    </w:p>
    <w:p w14:paraId="52505C89" w14:textId="77777777" w:rsidR="00887CBB" w:rsidRPr="00887CBB" w:rsidRDefault="00887CBB" w:rsidP="00887CBB">
      <w:pPr>
        <w:rPr>
          <w:color w:val="auto"/>
          <w:sz w:val="22"/>
          <w:szCs w:val="18"/>
        </w:rPr>
      </w:pPr>
      <w:r w:rsidRPr="00887CBB">
        <w:rPr>
          <w:color w:val="auto"/>
          <w:sz w:val="22"/>
          <w:szCs w:val="18"/>
        </w:rPr>
        <w:t>g0/0/1 - 2001:db</w:t>
      </w:r>
      <w:proofErr w:type="gramStart"/>
      <w:r w:rsidRPr="00887CBB">
        <w:rPr>
          <w:color w:val="auto"/>
          <w:sz w:val="22"/>
          <w:szCs w:val="18"/>
        </w:rPr>
        <w:t>8:acad</w:t>
      </w:r>
      <w:proofErr w:type="gramEnd"/>
      <w:r w:rsidRPr="00887CBB">
        <w:rPr>
          <w:color w:val="auto"/>
          <w:sz w:val="22"/>
          <w:szCs w:val="18"/>
        </w:rPr>
        <w:t>:1::2 fe80::2</w:t>
      </w:r>
    </w:p>
    <w:p w14:paraId="6FFAD998" w14:textId="77777777" w:rsidR="00887CBB" w:rsidRPr="00887CBB" w:rsidRDefault="00887CBB" w:rsidP="00887CBB">
      <w:pPr>
        <w:rPr>
          <w:color w:val="auto"/>
          <w:sz w:val="22"/>
          <w:szCs w:val="18"/>
        </w:rPr>
      </w:pPr>
    </w:p>
    <w:p w14:paraId="057A96A8" w14:textId="77777777" w:rsidR="00887CBB" w:rsidRPr="00887CBB" w:rsidRDefault="00887CBB" w:rsidP="00887CBB">
      <w:pPr>
        <w:rPr>
          <w:color w:val="auto"/>
          <w:sz w:val="22"/>
          <w:szCs w:val="18"/>
        </w:rPr>
      </w:pPr>
      <w:r w:rsidRPr="00887CBB">
        <w:rPr>
          <w:color w:val="auto"/>
          <w:sz w:val="22"/>
          <w:szCs w:val="18"/>
        </w:rPr>
        <w:t xml:space="preserve">R3: </w:t>
      </w:r>
    </w:p>
    <w:p w14:paraId="4AF25704" w14:textId="77777777" w:rsidR="00887CBB" w:rsidRPr="00887CBB" w:rsidRDefault="00887CBB" w:rsidP="00887CBB">
      <w:pPr>
        <w:rPr>
          <w:color w:val="auto"/>
          <w:sz w:val="22"/>
          <w:szCs w:val="18"/>
        </w:rPr>
      </w:pPr>
      <w:r w:rsidRPr="00887CBB">
        <w:rPr>
          <w:color w:val="auto"/>
          <w:sz w:val="22"/>
          <w:szCs w:val="18"/>
        </w:rPr>
        <w:t>g0/0/0 - 2001:db</w:t>
      </w:r>
      <w:proofErr w:type="gramStart"/>
      <w:r w:rsidRPr="00887CBB">
        <w:rPr>
          <w:color w:val="auto"/>
          <w:sz w:val="22"/>
          <w:szCs w:val="18"/>
        </w:rPr>
        <w:t>8:acad</w:t>
      </w:r>
      <w:proofErr w:type="gramEnd"/>
      <w:r w:rsidRPr="00887CBB">
        <w:rPr>
          <w:color w:val="auto"/>
          <w:sz w:val="22"/>
          <w:szCs w:val="18"/>
        </w:rPr>
        <w:t>:3::1 fe80::1</w:t>
      </w:r>
    </w:p>
    <w:p w14:paraId="4E00FFD5" w14:textId="77777777" w:rsidR="00887CBB" w:rsidRPr="00887CBB" w:rsidRDefault="00887CBB" w:rsidP="00887CBB">
      <w:pPr>
        <w:rPr>
          <w:color w:val="auto"/>
          <w:sz w:val="22"/>
          <w:szCs w:val="18"/>
        </w:rPr>
      </w:pPr>
      <w:r w:rsidRPr="00887CBB">
        <w:rPr>
          <w:color w:val="auto"/>
          <w:sz w:val="22"/>
          <w:szCs w:val="18"/>
        </w:rPr>
        <w:t>g0/0/1 - 2001:db</w:t>
      </w:r>
      <w:proofErr w:type="gramStart"/>
      <w:r w:rsidRPr="00887CBB">
        <w:rPr>
          <w:color w:val="auto"/>
          <w:sz w:val="22"/>
          <w:szCs w:val="18"/>
        </w:rPr>
        <w:t>8:acad</w:t>
      </w:r>
      <w:proofErr w:type="gramEnd"/>
      <w:r w:rsidRPr="00887CBB">
        <w:rPr>
          <w:color w:val="auto"/>
          <w:sz w:val="22"/>
          <w:szCs w:val="18"/>
        </w:rPr>
        <w:t>:2::2 fe80::2</w:t>
      </w:r>
    </w:p>
    <w:p w14:paraId="17635DE1" w14:textId="77777777" w:rsidR="00887CBB" w:rsidRPr="00887CBB" w:rsidRDefault="00887CBB" w:rsidP="00887CBB">
      <w:pPr>
        <w:rPr>
          <w:color w:val="auto"/>
          <w:sz w:val="22"/>
          <w:szCs w:val="18"/>
        </w:rPr>
      </w:pPr>
    </w:p>
    <w:p w14:paraId="5A154FDC" w14:textId="77777777" w:rsidR="00887CBB" w:rsidRPr="00887CBB" w:rsidRDefault="00887CBB" w:rsidP="00887CBB">
      <w:pPr>
        <w:rPr>
          <w:color w:val="auto"/>
          <w:sz w:val="22"/>
          <w:szCs w:val="18"/>
        </w:rPr>
      </w:pPr>
      <w:r w:rsidRPr="00887CBB">
        <w:rPr>
          <w:color w:val="auto"/>
          <w:sz w:val="22"/>
          <w:szCs w:val="18"/>
        </w:rPr>
        <w:t>R4:</w:t>
      </w:r>
    </w:p>
    <w:p w14:paraId="7EA5A3ED" w14:textId="77777777" w:rsidR="00887CBB" w:rsidRPr="00887CBB" w:rsidRDefault="00887CBB" w:rsidP="00887CBB">
      <w:pPr>
        <w:rPr>
          <w:color w:val="auto"/>
          <w:sz w:val="22"/>
          <w:szCs w:val="18"/>
        </w:rPr>
      </w:pPr>
      <w:r w:rsidRPr="00887CBB">
        <w:rPr>
          <w:color w:val="auto"/>
          <w:sz w:val="22"/>
          <w:szCs w:val="18"/>
        </w:rPr>
        <w:t>g0/0/0 - 2001:db</w:t>
      </w:r>
      <w:proofErr w:type="gramStart"/>
      <w:r w:rsidRPr="00887CBB">
        <w:rPr>
          <w:color w:val="auto"/>
          <w:sz w:val="22"/>
          <w:szCs w:val="18"/>
        </w:rPr>
        <w:t>8:acad</w:t>
      </w:r>
      <w:proofErr w:type="gramEnd"/>
      <w:r w:rsidRPr="00887CBB">
        <w:rPr>
          <w:color w:val="auto"/>
          <w:sz w:val="22"/>
          <w:szCs w:val="18"/>
        </w:rPr>
        <w:t>:4::1 fe80::1</w:t>
      </w:r>
    </w:p>
    <w:p w14:paraId="338EC8B7" w14:textId="77777777" w:rsidR="00887CBB" w:rsidRPr="00887CBB" w:rsidRDefault="00887CBB" w:rsidP="00887CBB">
      <w:pPr>
        <w:rPr>
          <w:color w:val="auto"/>
          <w:sz w:val="22"/>
          <w:szCs w:val="18"/>
        </w:rPr>
      </w:pPr>
      <w:r w:rsidRPr="00887CBB">
        <w:rPr>
          <w:color w:val="auto"/>
          <w:sz w:val="22"/>
          <w:szCs w:val="18"/>
        </w:rPr>
        <w:t>g0/0/1 - 2001:db</w:t>
      </w:r>
      <w:proofErr w:type="gramStart"/>
      <w:r w:rsidRPr="00887CBB">
        <w:rPr>
          <w:color w:val="auto"/>
          <w:sz w:val="22"/>
          <w:szCs w:val="18"/>
        </w:rPr>
        <w:t>8:acad</w:t>
      </w:r>
      <w:proofErr w:type="gramEnd"/>
      <w:r w:rsidRPr="00887CBB">
        <w:rPr>
          <w:color w:val="auto"/>
          <w:sz w:val="22"/>
          <w:szCs w:val="18"/>
        </w:rPr>
        <w:t>:3::2 fe80::2</w:t>
      </w:r>
    </w:p>
    <w:p w14:paraId="07B6D3A6" w14:textId="77777777" w:rsidR="00887CBB" w:rsidRPr="00887CBB" w:rsidRDefault="00887CBB" w:rsidP="00887CBB">
      <w:pPr>
        <w:rPr>
          <w:color w:val="auto"/>
          <w:sz w:val="22"/>
          <w:szCs w:val="18"/>
        </w:rPr>
      </w:pPr>
    </w:p>
    <w:p w14:paraId="0BE23F81" w14:textId="77777777" w:rsidR="00887CBB" w:rsidRPr="00887CBB" w:rsidRDefault="00887CBB" w:rsidP="00887CBB">
      <w:pPr>
        <w:rPr>
          <w:color w:val="auto"/>
          <w:sz w:val="22"/>
          <w:szCs w:val="18"/>
        </w:rPr>
      </w:pPr>
      <w:r w:rsidRPr="00887CBB">
        <w:rPr>
          <w:color w:val="auto"/>
          <w:sz w:val="22"/>
          <w:szCs w:val="18"/>
        </w:rPr>
        <w:t>R5:</w:t>
      </w:r>
    </w:p>
    <w:p w14:paraId="01AAF42F" w14:textId="77777777" w:rsidR="00887CBB" w:rsidRPr="00887CBB" w:rsidRDefault="00887CBB" w:rsidP="00887CBB">
      <w:pPr>
        <w:rPr>
          <w:color w:val="auto"/>
          <w:sz w:val="22"/>
          <w:szCs w:val="18"/>
        </w:rPr>
      </w:pPr>
      <w:r w:rsidRPr="00887CBB">
        <w:rPr>
          <w:color w:val="auto"/>
          <w:sz w:val="22"/>
          <w:szCs w:val="18"/>
        </w:rPr>
        <w:t>g0/0/0 - 2001:db</w:t>
      </w:r>
      <w:proofErr w:type="gramStart"/>
      <w:r w:rsidRPr="00887CBB">
        <w:rPr>
          <w:color w:val="auto"/>
          <w:sz w:val="22"/>
          <w:szCs w:val="18"/>
        </w:rPr>
        <w:t>8:acad</w:t>
      </w:r>
      <w:proofErr w:type="gramEnd"/>
      <w:r w:rsidRPr="00887CBB">
        <w:rPr>
          <w:color w:val="auto"/>
          <w:sz w:val="22"/>
          <w:szCs w:val="18"/>
        </w:rPr>
        <w:t>:5::1 fe80::1</w:t>
      </w:r>
    </w:p>
    <w:p w14:paraId="2BA46C97" w14:textId="4692CE42" w:rsidR="00887CBB" w:rsidRDefault="00887CBB" w:rsidP="00887CBB">
      <w:pPr>
        <w:rPr>
          <w:color w:val="auto"/>
          <w:sz w:val="22"/>
          <w:szCs w:val="18"/>
        </w:rPr>
      </w:pPr>
      <w:r w:rsidRPr="00887CBB">
        <w:rPr>
          <w:color w:val="auto"/>
          <w:sz w:val="22"/>
          <w:szCs w:val="18"/>
        </w:rPr>
        <w:t>g0/0/1 - 2001:db</w:t>
      </w:r>
      <w:proofErr w:type="gramStart"/>
      <w:r w:rsidRPr="00887CBB">
        <w:rPr>
          <w:color w:val="auto"/>
          <w:sz w:val="22"/>
          <w:szCs w:val="18"/>
        </w:rPr>
        <w:t>8:acad</w:t>
      </w:r>
      <w:proofErr w:type="gramEnd"/>
      <w:r w:rsidRPr="00887CBB">
        <w:rPr>
          <w:color w:val="auto"/>
          <w:sz w:val="22"/>
          <w:szCs w:val="18"/>
        </w:rPr>
        <w:t>:4::2 fe80::2</w:t>
      </w:r>
    </w:p>
    <w:p w14:paraId="08FF9817" w14:textId="507A633A" w:rsidR="00981B70" w:rsidRDefault="00981B70" w:rsidP="00887CBB">
      <w:pPr>
        <w:rPr>
          <w:color w:val="auto"/>
          <w:sz w:val="22"/>
          <w:szCs w:val="18"/>
        </w:rPr>
      </w:pPr>
    </w:p>
    <w:p w14:paraId="023D7CBE" w14:textId="0BE7423E" w:rsidR="00981B70" w:rsidRDefault="00981B70" w:rsidP="00887CBB">
      <w:pPr>
        <w:rPr>
          <w:color w:val="auto"/>
          <w:sz w:val="22"/>
          <w:szCs w:val="18"/>
        </w:rPr>
      </w:pPr>
    </w:p>
    <w:p w14:paraId="41E5075D" w14:textId="55BAA3CA" w:rsidR="00981B70" w:rsidRDefault="00981B70" w:rsidP="00887CBB">
      <w:pPr>
        <w:rPr>
          <w:color w:val="auto"/>
          <w:sz w:val="22"/>
          <w:szCs w:val="18"/>
        </w:rPr>
      </w:pPr>
      <w:r>
        <w:rPr>
          <w:color w:val="auto"/>
          <w:sz w:val="22"/>
          <w:szCs w:val="18"/>
        </w:rPr>
        <w:t>R1 Config</w:t>
      </w:r>
    </w:p>
    <w:p w14:paraId="0A0D17D6" w14:textId="29472F39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>hostname r1</w:t>
      </w:r>
    </w:p>
    <w:p w14:paraId="33581654" w14:textId="77777777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>boot-start-marker</w:t>
      </w:r>
    </w:p>
    <w:p w14:paraId="555D6716" w14:textId="77777777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>boot-end-marker</w:t>
      </w:r>
    </w:p>
    <w:p w14:paraId="784E17B5" w14:textId="77777777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>vrf definition Mgmt-intf</w:t>
      </w:r>
    </w:p>
    <w:p w14:paraId="3000997A" w14:textId="2AEB797F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>address-family ipv4</w:t>
      </w:r>
    </w:p>
    <w:p w14:paraId="220CAFE5" w14:textId="77777777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 xml:space="preserve"> exit-address-family</w:t>
      </w:r>
    </w:p>
    <w:p w14:paraId="20F281AC" w14:textId="26A0C42C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>address-family ipv6</w:t>
      </w:r>
    </w:p>
    <w:p w14:paraId="126573BC" w14:textId="77777777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 xml:space="preserve"> exit-address-family</w:t>
      </w:r>
    </w:p>
    <w:p w14:paraId="5915BB60" w14:textId="77777777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 xml:space="preserve"> --More--</w:t>
      </w:r>
    </w:p>
    <w:p w14:paraId="31C2480A" w14:textId="53176DC2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>*</w:t>
      </w:r>
      <w:proofErr w:type="gramStart"/>
      <w:r w:rsidRPr="00981B70">
        <w:rPr>
          <w:color w:val="auto"/>
          <w:sz w:val="16"/>
          <w:szCs w:val="12"/>
        </w:rPr>
        <w:t>Sep  8</w:t>
      </w:r>
      <w:proofErr w:type="gramEnd"/>
      <w:r w:rsidRPr="00981B70">
        <w:rPr>
          <w:color w:val="auto"/>
          <w:sz w:val="16"/>
          <w:szCs w:val="12"/>
        </w:rPr>
        <w:t xml:space="preserve"> 18:06:29.863: %SYS-5-CONFIG_I: Configured from console         e</w:t>
      </w:r>
    </w:p>
    <w:p w14:paraId="4610553A" w14:textId="77777777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 xml:space="preserve">no aaa </w:t>
      </w:r>
      <w:proofErr w:type="gramStart"/>
      <w:r w:rsidRPr="00981B70">
        <w:rPr>
          <w:color w:val="auto"/>
          <w:sz w:val="16"/>
          <w:szCs w:val="12"/>
        </w:rPr>
        <w:t>new-model</w:t>
      </w:r>
      <w:proofErr w:type="gramEnd"/>
    </w:p>
    <w:p w14:paraId="3571668C" w14:textId="77777777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 xml:space="preserve">ipv6 </w:t>
      </w:r>
      <w:proofErr w:type="gramStart"/>
      <w:r w:rsidRPr="00981B70">
        <w:rPr>
          <w:color w:val="auto"/>
          <w:sz w:val="16"/>
          <w:szCs w:val="12"/>
        </w:rPr>
        <w:t>unicast-routing</w:t>
      </w:r>
      <w:proofErr w:type="gramEnd"/>
    </w:p>
    <w:p w14:paraId="1398ABC7" w14:textId="77777777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>subscriber templating</w:t>
      </w:r>
    </w:p>
    <w:p w14:paraId="6302B15B" w14:textId="77777777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>multilink bundle-name authenticated</w:t>
      </w:r>
    </w:p>
    <w:p w14:paraId="5C3899A2" w14:textId="1050169C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>license udi pid ISR4321/K9 sn FDO21400XZX</w:t>
      </w:r>
    </w:p>
    <w:p w14:paraId="7D5484AC" w14:textId="79F6AE0A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>spanning-tree extend system-id</w:t>
      </w:r>
    </w:p>
    <w:p w14:paraId="2E72AC01" w14:textId="77777777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lastRenderedPageBreak/>
        <w:t>redundancy</w:t>
      </w:r>
    </w:p>
    <w:p w14:paraId="672D632F" w14:textId="2B2D43E4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 xml:space="preserve"> mode none</w:t>
      </w:r>
    </w:p>
    <w:p w14:paraId="534302A6" w14:textId="77777777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>vlan internal allocation policy ascending</w:t>
      </w:r>
    </w:p>
    <w:p w14:paraId="593DF70C" w14:textId="77777777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>interface Loopback0</w:t>
      </w:r>
    </w:p>
    <w:p w14:paraId="393B6F6F" w14:textId="77777777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 xml:space="preserve"> ip address 10.1.1.18 255.255.255.252</w:t>
      </w:r>
    </w:p>
    <w:p w14:paraId="382EDAA1" w14:textId="77777777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 xml:space="preserve"> ip ospf 10 area 0</w:t>
      </w:r>
    </w:p>
    <w:p w14:paraId="78861C24" w14:textId="77777777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 xml:space="preserve"> ipv6 address FE80::2 link-local</w:t>
      </w:r>
    </w:p>
    <w:p w14:paraId="4BF2801F" w14:textId="77777777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 xml:space="preserve"> ipv6 address 2001:DB</w:t>
      </w:r>
      <w:proofErr w:type="gramStart"/>
      <w:r w:rsidRPr="00981B70">
        <w:rPr>
          <w:color w:val="auto"/>
          <w:sz w:val="16"/>
          <w:szCs w:val="12"/>
        </w:rPr>
        <w:t>8:ACAD</w:t>
      </w:r>
      <w:proofErr w:type="gramEnd"/>
      <w:r w:rsidRPr="00981B70">
        <w:rPr>
          <w:color w:val="auto"/>
          <w:sz w:val="16"/>
          <w:szCs w:val="12"/>
        </w:rPr>
        <w:t>:5::2/64</w:t>
      </w:r>
    </w:p>
    <w:p w14:paraId="344BCD30" w14:textId="3E9DBCCD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 xml:space="preserve"> ipv6 ospf 10 area 0</w:t>
      </w:r>
    </w:p>
    <w:p w14:paraId="5B0B675A" w14:textId="77777777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>interface GigabitEthernet0/0/0</w:t>
      </w:r>
    </w:p>
    <w:p w14:paraId="5F88DB62" w14:textId="77777777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 xml:space="preserve"> ip address 10.1.1.1 255.255.255.252</w:t>
      </w:r>
    </w:p>
    <w:p w14:paraId="205529D4" w14:textId="77777777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 xml:space="preserve"> ip ospf 10 area 0</w:t>
      </w:r>
    </w:p>
    <w:p w14:paraId="7E325AB7" w14:textId="77777777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 xml:space="preserve"> negotiation auto</w:t>
      </w:r>
    </w:p>
    <w:p w14:paraId="6CCF213A" w14:textId="77777777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 xml:space="preserve"> ipv6 address FE80::1 link-local</w:t>
      </w:r>
    </w:p>
    <w:p w14:paraId="613AACEC" w14:textId="77777777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 xml:space="preserve"> ipv6 address 2001:DB</w:t>
      </w:r>
      <w:proofErr w:type="gramStart"/>
      <w:r w:rsidRPr="00981B70">
        <w:rPr>
          <w:color w:val="auto"/>
          <w:sz w:val="16"/>
          <w:szCs w:val="12"/>
        </w:rPr>
        <w:t>8:ACAD</w:t>
      </w:r>
      <w:proofErr w:type="gramEnd"/>
      <w:r w:rsidRPr="00981B70">
        <w:rPr>
          <w:color w:val="auto"/>
          <w:sz w:val="16"/>
          <w:szCs w:val="12"/>
        </w:rPr>
        <w:t>:1::1/64</w:t>
      </w:r>
    </w:p>
    <w:p w14:paraId="22DA7DAD" w14:textId="1959F143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 xml:space="preserve"> ipv6 ospf 10 area 0</w:t>
      </w:r>
    </w:p>
    <w:p w14:paraId="33141936" w14:textId="77777777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>interface GigabitEthernet0/0/1</w:t>
      </w:r>
    </w:p>
    <w:p w14:paraId="2517EB69" w14:textId="77777777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 xml:space="preserve"> no ip address</w:t>
      </w:r>
    </w:p>
    <w:p w14:paraId="21AED6DD" w14:textId="77777777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 xml:space="preserve"> ip ospf 10 area 0</w:t>
      </w:r>
    </w:p>
    <w:p w14:paraId="7C82AAAF" w14:textId="2A8965CB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 xml:space="preserve"> negotiation auto</w:t>
      </w:r>
    </w:p>
    <w:p w14:paraId="3BDAF303" w14:textId="77777777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>interface Serial0/1/0</w:t>
      </w:r>
    </w:p>
    <w:p w14:paraId="59A9823F" w14:textId="77777777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 xml:space="preserve"> no ip address</w:t>
      </w:r>
    </w:p>
    <w:p w14:paraId="49D8CA8B" w14:textId="7412D70A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 xml:space="preserve"> shutdown</w:t>
      </w:r>
    </w:p>
    <w:p w14:paraId="1CDF1F66" w14:textId="77777777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>interface Serial0/1/1</w:t>
      </w:r>
    </w:p>
    <w:p w14:paraId="36C44AEC" w14:textId="77777777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 xml:space="preserve"> no ip address</w:t>
      </w:r>
    </w:p>
    <w:p w14:paraId="4118B609" w14:textId="11D0809D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 xml:space="preserve"> shutdown</w:t>
      </w:r>
    </w:p>
    <w:p w14:paraId="6C0C5813" w14:textId="77777777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>interface GigabitEthernet0</w:t>
      </w:r>
    </w:p>
    <w:p w14:paraId="309BC4D1" w14:textId="77777777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 xml:space="preserve"> vrf forwarding Mgmt-intf</w:t>
      </w:r>
    </w:p>
    <w:p w14:paraId="62DA5FC3" w14:textId="77777777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 xml:space="preserve"> no ip address</w:t>
      </w:r>
    </w:p>
    <w:p w14:paraId="6E98B3DF" w14:textId="77777777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 xml:space="preserve"> shutdown</w:t>
      </w:r>
    </w:p>
    <w:p w14:paraId="7DCE3A80" w14:textId="06E2C2C2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 xml:space="preserve"> negotiation auto</w:t>
      </w:r>
    </w:p>
    <w:p w14:paraId="6BA739A8" w14:textId="77777777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>interface Vlan1</w:t>
      </w:r>
    </w:p>
    <w:p w14:paraId="095BD74C" w14:textId="77777777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 xml:space="preserve"> no ip address</w:t>
      </w:r>
    </w:p>
    <w:p w14:paraId="179DF5D2" w14:textId="44563709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 xml:space="preserve"> shutdown</w:t>
      </w:r>
    </w:p>
    <w:p w14:paraId="21EC3310" w14:textId="77777777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>router ospf 10</w:t>
      </w:r>
    </w:p>
    <w:p w14:paraId="7D6FA202" w14:textId="77777777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 xml:space="preserve"> network 10.1.1.0 0.0.0.3 area 0</w:t>
      </w:r>
    </w:p>
    <w:p w14:paraId="2D598C89" w14:textId="3A8A34B4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 xml:space="preserve"> network 10.1.1.16 0.0.0.3 area 0</w:t>
      </w:r>
    </w:p>
    <w:p w14:paraId="5F714194" w14:textId="77777777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>ip forward-protocol nd</w:t>
      </w:r>
    </w:p>
    <w:p w14:paraId="16EDB47E" w14:textId="77777777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>no ip http server</w:t>
      </w:r>
    </w:p>
    <w:p w14:paraId="38320490" w14:textId="77777777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 xml:space="preserve">no ip http </w:t>
      </w:r>
      <w:proofErr w:type="gramStart"/>
      <w:r w:rsidRPr="00981B70">
        <w:rPr>
          <w:color w:val="auto"/>
          <w:sz w:val="16"/>
          <w:szCs w:val="12"/>
        </w:rPr>
        <w:t>secure-server</w:t>
      </w:r>
      <w:proofErr w:type="gramEnd"/>
    </w:p>
    <w:p w14:paraId="5BA46877" w14:textId="6314AE76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>ip tftp source-interface GigabitEthernet0</w:t>
      </w:r>
    </w:p>
    <w:p w14:paraId="4D4894AA" w14:textId="77777777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>ipv6 route 2001:DB</w:t>
      </w:r>
      <w:proofErr w:type="gramStart"/>
      <w:r w:rsidRPr="00981B70">
        <w:rPr>
          <w:color w:val="auto"/>
          <w:sz w:val="16"/>
          <w:szCs w:val="12"/>
        </w:rPr>
        <w:t>8:ACAD</w:t>
      </w:r>
      <w:proofErr w:type="gramEnd"/>
      <w:r w:rsidRPr="00981B70">
        <w:rPr>
          <w:color w:val="auto"/>
          <w:sz w:val="16"/>
          <w:szCs w:val="12"/>
        </w:rPr>
        <w:t>:5::/64 GigabitEthernet0/0/1</w:t>
      </w:r>
    </w:p>
    <w:p w14:paraId="747C2C20" w14:textId="77777777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 xml:space="preserve">ipv6 </w:t>
      </w:r>
      <w:proofErr w:type="gramStart"/>
      <w:r w:rsidRPr="00981B70">
        <w:rPr>
          <w:color w:val="auto"/>
          <w:sz w:val="16"/>
          <w:szCs w:val="12"/>
        </w:rPr>
        <w:t>route :</w:t>
      </w:r>
      <w:proofErr w:type="gramEnd"/>
      <w:r w:rsidRPr="00981B70">
        <w:rPr>
          <w:color w:val="auto"/>
          <w:sz w:val="16"/>
          <w:szCs w:val="12"/>
        </w:rPr>
        <w:t>:/0 GigabitEthernet0/0/1</w:t>
      </w:r>
    </w:p>
    <w:p w14:paraId="5AB5B6D1" w14:textId="77777777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>ipv6 router ospf 1</w:t>
      </w:r>
    </w:p>
    <w:p w14:paraId="35D21126" w14:textId="2B75D33D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 xml:space="preserve"> router-id 1.1.1.1</w:t>
      </w:r>
    </w:p>
    <w:p w14:paraId="56E8A4B6" w14:textId="77777777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>ipv6 router ospf 10</w:t>
      </w:r>
    </w:p>
    <w:p w14:paraId="654C8CA5" w14:textId="623593FD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 xml:space="preserve"> router-id 1.1.1.1</w:t>
      </w:r>
    </w:p>
    <w:p w14:paraId="4E0855F9" w14:textId="3C7B4008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>control-plane</w:t>
      </w:r>
    </w:p>
    <w:p w14:paraId="30D6FEC9" w14:textId="77777777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>line con 0</w:t>
      </w:r>
    </w:p>
    <w:p w14:paraId="42F929E1" w14:textId="77777777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 xml:space="preserve"> stopbits 1</w:t>
      </w:r>
    </w:p>
    <w:p w14:paraId="6BC873CD" w14:textId="77777777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>line aux 0</w:t>
      </w:r>
    </w:p>
    <w:p w14:paraId="040F823A" w14:textId="77777777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 xml:space="preserve"> stopbits 1</w:t>
      </w:r>
    </w:p>
    <w:p w14:paraId="62039D32" w14:textId="77777777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>line vty 0 4</w:t>
      </w:r>
    </w:p>
    <w:p w14:paraId="162310B0" w14:textId="5F5434B1" w:rsidR="00981B70" w:rsidRP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 xml:space="preserve"> login</w:t>
      </w:r>
    </w:p>
    <w:p w14:paraId="58071C22" w14:textId="22E40AF0" w:rsidR="00981B70" w:rsidRDefault="00981B70" w:rsidP="00981B70">
      <w:pPr>
        <w:rPr>
          <w:color w:val="auto"/>
          <w:sz w:val="16"/>
          <w:szCs w:val="12"/>
        </w:rPr>
      </w:pPr>
      <w:r w:rsidRPr="00981B70">
        <w:rPr>
          <w:color w:val="auto"/>
          <w:sz w:val="16"/>
          <w:szCs w:val="12"/>
        </w:rPr>
        <w:t>End</w:t>
      </w:r>
    </w:p>
    <w:p w14:paraId="2184623F" w14:textId="77777777" w:rsidR="005053C2" w:rsidRDefault="005053C2" w:rsidP="00981B70">
      <w:pPr>
        <w:rPr>
          <w:color w:val="auto"/>
          <w:sz w:val="16"/>
          <w:szCs w:val="12"/>
        </w:rPr>
      </w:pPr>
    </w:p>
    <w:p w14:paraId="69E6E759" w14:textId="0C2BF1EC" w:rsidR="00981B70" w:rsidRDefault="00981B70" w:rsidP="00981B70">
      <w:pPr>
        <w:rPr>
          <w:color w:val="auto"/>
          <w:sz w:val="22"/>
          <w:szCs w:val="18"/>
        </w:rPr>
      </w:pPr>
      <w:r>
        <w:rPr>
          <w:color w:val="auto"/>
          <w:sz w:val="22"/>
          <w:szCs w:val="18"/>
        </w:rPr>
        <w:t>R2 Config</w:t>
      </w:r>
    </w:p>
    <w:p w14:paraId="282FBA03" w14:textId="6EB9C22E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hostname r2</w:t>
      </w:r>
    </w:p>
    <w:p w14:paraId="49FFC634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boot-start-marker</w:t>
      </w:r>
    </w:p>
    <w:p w14:paraId="54212369" w14:textId="675B60DC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boot-end-marker</w:t>
      </w:r>
    </w:p>
    <w:p w14:paraId="552C4A1B" w14:textId="076475A2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vrf definition Mgmt-intf</w:t>
      </w:r>
    </w:p>
    <w:p w14:paraId="1F23CAB9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address-family ipv4</w:t>
      </w:r>
    </w:p>
    <w:p w14:paraId="0F72D1BB" w14:textId="36FF2189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exit-address-family</w:t>
      </w:r>
    </w:p>
    <w:p w14:paraId="42E4AA28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address-family ipv6</w:t>
      </w:r>
    </w:p>
    <w:p w14:paraId="00192DCB" w14:textId="74B64E92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exit-address-family</w:t>
      </w:r>
    </w:p>
    <w:p w14:paraId="60FE79DE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no aaa </w:t>
      </w:r>
      <w:proofErr w:type="gramStart"/>
      <w:r w:rsidRPr="00981B70">
        <w:rPr>
          <w:color w:val="auto"/>
          <w:sz w:val="16"/>
          <w:szCs w:val="16"/>
        </w:rPr>
        <w:t>new-model</w:t>
      </w:r>
      <w:proofErr w:type="gramEnd"/>
    </w:p>
    <w:p w14:paraId="112D7C2F" w14:textId="10F13406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ipv6 </w:t>
      </w:r>
      <w:proofErr w:type="gramStart"/>
      <w:r w:rsidRPr="00981B70">
        <w:rPr>
          <w:color w:val="auto"/>
          <w:sz w:val="16"/>
          <w:szCs w:val="16"/>
        </w:rPr>
        <w:t>unicast-routing</w:t>
      </w:r>
      <w:proofErr w:type="gramEnd"/>
    </w:p>
    <w:p w14:paraId="1901CDED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subscriber templating</w:t>
      </w:r>
    </w:p>
    <w:p w14:paraId="64209C1C" w14:textId="40E2AC5F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multilink bundle-name authenticated</w:t>
      </w:r>
    </w:p>
    <w:p w14:paraId="0F1A6241" w14:textId="52FB92B9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lastRenderedPageBreak/>
        <w:t>license udi pid ISR4321/K9 sn FDO21491FHX</w:t>
      </w:r>
    </w:p>
    <w:p w14:paraId="5A8134CB" w14:textId="1838B7B9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spanning-tree extend system-id</w:t>
      </w:r>
    </w:p>
    <w:p w14:paraId="29D32E9B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redundancy</w:t>
      </w:r>
    </w:p>
    <w:p w14:paraId="4B65391D" w14:textId="52ECF8FE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mode none</w:t>
      </w:r>
    </w:p>
    <w:p w14:paraId="223906C6" w14:textId="6818F85F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vlan internal allocation policy ascending</w:t>
      </w:r>
    </w:p>
    <w:p w14:paraId="00C5A04B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interface GigabitEthernet0/0/0</w:t>
      </w:r>
    </w:p>
    <w:p w14:paraId="38A2FFDD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ip address 10.1.1.5 255.255.255.252</w:t>
      </w:r>
    </w:p>
    <w:p w14:paraId="603E97FA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ip ospf 10 area 0</w:t>
      </w:r>
    </w:p>
    <w:p w14:paraId="5C593D31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negotiation auto</w:t>
      </w:r>
    </w:p>
    <w:p w14:paraId="668D65CD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ipv6 address FE80::1 link-local</w:t>
      </w:r>
    </w:p>
    <w:p w14:paraId="598763FB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ipv6 address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:2::1/64</w:t>
      </w:r>
    </w:p>
    <w:p w14:paraId="1656CF05" w14:textId="20FD3506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ipv6 ospf 10 area 0</w:t>
      </w:r>
    </w:p>
    <w:p w14:paraId="1B50A492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interface GigabitEthernet0/0/1</w:t>
      </w:r>
    </w:p>
    <w:p w14:paraId="7FC63FE4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ip address 10.1.1.2 255.255.255.252</w:t>
      </w:r>
    </w:p>
    <w:p w14:paraId="738DF946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ip ospf 10 area 0</w:t>
      </w:r>
    </w:p>
    <w:p w14:paraId="28A0DE8E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negotiation auto</w:t>
      </w:r>
    </w:p>
    <w:p w14:paraId="3E86A542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ipv6 address FE80::2 link-local</w:t>
      </w:r>
    </w:p>
    <w:p w14:paraId="4E7EAD3E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ipv6 address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:1::2/64</w:t>
      </w:r>
    </w:p>
    <w:p w14:paraId="75846C44" w14:textId="2CE7D8DC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ipv6 ospf 10 area 0</w:t>
      </w:r>
    </w:p>
    <w:p w14:paraId="743A596C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interface GigabitEthernet0/1/0</w:t>
      </w:r>
    </w:p>
    <w:p w14:paraId="7D8573A6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no ip address</w:t>
      </w:r>
    </w:p>
    <w:p w14:paraId="03B2AB68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shutdown</w:t>
      </w:r>
    </w:p>
    <w:p w14:paraId="0D136E22" w14:textId="557733CE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negotiation auto</w:t>
      </w:r>
    </w:p>
    <w:p w14:paraId="3D74C5B9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interface GigabitEthernet0/1/1</w:t>
      </w:r>
    </w:p>
    <w:p w14:paraId="43D22CF6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no ip address</w:t>
      </w:r>
    </w:p>
    <w:p w14:paraId="7113C2A4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shutdown</w:t>
      </w:r>
    </w:p>
    <w:p w14:paraId="23CE97F7" w14:textId="590B556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negotiation auto</w:t>
      </w:r>
    </w:p>
    <w:p w14:paraId="47A8AD68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interface GigabitEthernet0</w:t>
      </w:r>
    </w:p>
    <w:p w14:paraId="2D113DFB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vrf forwarding Mgmt-intf</w:t>
      </w:r>
    </w:p>
    <w:p w14:paraId="09839FCD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no ip address</w:t>
      </w:r>
    </w:p>
    <w:p w14:paraId="1996383E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shutdown</w:t>
      </w:r>
    </w:p>
    <w:p w14:paraId="7DD11B1B" w14:textId="22D83C04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negotiation auto</w:t>
      </w:r>
    </w:p>
    <w:p w14:paraId="5A09D77D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interface Vlan1</w:t>
      </w:r>
    </w:p>
    <w:p w14:paraId="469CB9D7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no ip address</w:t>
      </w:r>
    </w:p>
    <w:p w14:paraId="57EF2121" w14:textId="5C8338FF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shutdown</w:t>
      </w:r>
    </w:p>
    <w:p w14:paraId="0BD6C6CF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router ospf 1</w:t>
      </w:r>
    </w:p>
    <w:p w14:paraId="4995A22E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router-id 2.2.2.2</w:t>
      </w:r>
    </w:p>
    <w:p w14:paraId="0C7B9448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network 192.168.10.0 0.0.0.3 area 0</w:t>
      </w:r>
    </w:p>
    <w:p w14:paraId="6704D8D0" w14:textId="312E7CC8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network 192.168.10.8 0.0.0.3 area 0</w:t>
      </w:r>
    </w:p>
    <w:p w14:paraId="3FFE82CC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router ospf 10</w:t>
      </w:r>
    </w:p>
    <w:p w14:paraId="21ECA0C8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network 10.1.1.0 0.0.0.3 area 0</w:t>
      </w:r>
    </w:p>
    <w:p w14:paraId="0579B537" w14:textId="5F75DEF1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network 10.1.1.4 0.0.0.3 area 0</w:t>
      </w:r>
    </w:p>
    <w:p w14:paraId="2929B35B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ip forward-protocol nd</w:t>
      </w:r>
    </w:p>
    <w:p w14:paraId="3FD282A0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no ip http server</w:t>
      </w:r>
    </w:p>
    <w:p w14:paraId="09EA026E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no ip http </w:t>
      </w:r>
      <w:proofErr w:type="gramStart"/>
      <w:r w:rsidRPr="00981B70">
        <w:rPr>
          <w:color w:val="auto"/>
          <w:sz w:val="16"/>
          <w:szCs w:val="16"/>
        </w:rPr>
        <w:t>secure-server</w:t>
      </w:r>
      <w:proofErr w:type="gramEnd"/>
    </w:p>
    <w:p w14:paraId="7D553A45" w14:textId="47F6BF08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ip tftp source-interface GigabitEthernet0</w:t>
      </w:r>
    </w:p>
    <w:p w14:paraId="49A96765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ipv6 router ospf 10</w:t>
      </w:r>
    </w:p>
    <w:p w14:paraId="091EB443" w14:textId="600B7CEE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router-id 2.2.2.2</w:t>
      </w:r>
    </w:p>
    <w:p w14:paraId="4E546000" w14:textId="33C4AD4C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control-plane</w:t>
      </w:r>
    </w:p>
    <w:p w14:paraId="15F3C36F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line con 0</w:t>
      </w:r>
    </w:p>
    <w:p w14:paraId="439D2E39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stopbits 1</w:t>
      </w:r>
    </w:p>
    <w:p w14:paraId="000323B1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line aux 0</w:t>
      </w:r>
    </w:p>
    <w:p w14:paraId="137CEEC2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stopbits 1</w:t>
      </w:r>
    </w:p>
    <w:p w14:paraId="3AE03775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line vty 0 4</w:t>
      </w:r>
    </w:p>
    <w:p w14:paraId="395EFBF7" w14:textId="1B391999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login</w:t>
      </w:r>
    </w:p>
    <w:p w14:paraId="0CEC8F87" w14:textId="02394F64" w:rsid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End</w:t>
      </w:r>
    </w:p>
    <w:p w14:paraId="6A21DABA" w14:textId="77777777" w:rsidR="00981B70" w:rsidRPr="00981B70" w:rsidRDefault="00981B70" w:rsidP="00981B70">
      <w:pPr>
        <w:rPr>
          <w:color w:val="auto"/>
          <w:sz w:val="16"/>
          <w:szCs w:val="16"/>
        </w:rPr>
      </w:pPr>
    </w:p>
    <w:p w14:paraId="71874141" w14:textId="3F70E503" w:rsidR="00981B70" w:rsidRDefault="00981B70" w:rsidP="00981B70">
      <w:pPr>
        <w:rPr>
          <w:color w:val="auto"/>
          <w:sz w:val="22"/>
          <w:szCs w:val="18"/>
        </w:rPr>
      </w:pPr>
      <w:r>
        <w:rPr>
          <w:color w:val="auto"/>
          <w:sz w:val="22"/>
          <w:szCs w:val="18"/>
        </w:rPr>
        <w:t>R3 Config</w:t>
      </w:r>
    </w:p>
    <w:p w14:paraId="0823E696" w14:textId="7897C604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hostname r3</w:t>
      </w:r>
    </w:p>
    <w:p w14:paraId="6451B5D2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boot-start-marker</w:t>
      </w:r>
    </w:p>
    <w:p w14:paraId="2595F6D2" w14:textId="71947392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boot-end-marker</w:t>
      </w:r>
    </w:p>
    <w:p w14:paraId="4CDFAB45" w14:textId="383E1D0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vrf definition Mgmt-intf</w:t>
      </w:r>
    </w:p>
    <w:p w14:paraId="3BBA56CD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address-family ipv4</w:t>
      </w:r>
    </w:p>
    <w:p w14:paraId="0F819FF9" w14:textId="275CEA0F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exit-address-family</w:t>
      </w:r>
    </w:p>
    <w:p w14:paraId="7AE2DDDC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address-family ipv6</w:t>
      </w:r>
    </w:p>
    <w:p w14:paraId="043AB465" w14:textId="328C082F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exit-address-family</w:t>
      </w:r>
    </w:p>
    <w:p w14:paraId="5B272F9A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no aaa </w:t>
      </w:r>
      <w:proofErr w:type="gramStart"/>
      <w:r w:rsidRPr="00981B70">
        <w:rPr>
          <w:color w:val="auto"/>
          <w:sz w:val="16"/>
          <w:szCs w:val="16"/>
        </w:rPr>
        <w:t>new-model</w:t>
      </w:r>
      <w:proofErr w:type="gramEnd"/>
    </w:p>
    <w:p w14:paraId="55DCEB26" w14:textId="4122B888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ipv6 </w:t>
      </w:r>
      <w:proofErr w:type="gramStart"/>
      <w:r w:rsidRPr="00981B70">
        <w:rPr>
          <w:color w:val="auto"/>
          <w:sz w:val="16"/>
          <w:szCs w:val="16"/>
        </w:rPr>
        <w:t>unicast-routing</w:t>
      </w:r>
      <w:proofErr w:type="gramEnd"/>
    </w:p>
    <w:p w14:paraId="1735EA6C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subscriber templating</w:t>
      </w:r>
    </w:p>
    <w:p w14:paraId="0A6EEE01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lastRenderedPageBreak/>
        <w:t>vtp domain cisco</w:t>
      </w:r>
    </w:p>
    <w:p w14:paraId="5CAD5BC0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vtp mode transparent</w:t>
      </w:r>
    </w:p>
    <w:p w14:paraId="44CE1D76" w14:textId="6C0E21DB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multilink bundle-name authenticated</w:t>
      </w:r>
    </w:p>
    <w:p w14:paraId="4FE9D2BB" w14:textId="7535B056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license udi pid ISR4321/K9 sn FDO214421CU</w:t>
      </w:r>
    </w:p>
    <w:p w14:paraId="2BDB8189" w14:textId="27BAD518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spanning-tree extend system-id</w:t>
      </w:r>
    </w:p>
    <w:p w14:paraId="1F053D43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redundancy</w:t>
      </w:r>
    </w:p>
    <w:p w14:paraId="3967B0FF" w14:textId="458DCB51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mode none</w:t>
      </w:r>
    </w:p>
    <w:p w14:paraId="0208C71D" w14:textId="6BBDB4D8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vlan internal allocation policy ascending</w:t>
      </w:r>
    </w:p>
    <w:p w14:paraId="1F7755EB" w14:textId="67CFBB2D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vlan 10,20</w:t>
      </w:r>
    </w:p>
    <w:p w14:paraId="4027D9EF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interface GigabitEthernet0/0/0</w:t>
      </w:r>
    </w:p>
    <w:p w14:paraId="53E07D31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ip address 10.1.1.9 255.255.255.252</w:t>
      </w:r>
    </w:p>
    <w:p w14:paraId="662F92B2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ip ospf 10 area 0</w:t>
      </w:r>
    </w:p>
    <w:p w14:paraId="4A1BA4F5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negotiation auto</w:t>
      </w:r>
    </w:p>
    <w:p w14:paraId="2194333B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ipv6 address FE80::1 link-local</w:t>
      </w:r>
    </w:p>
    <w:p w14:paraId="4D7E2B4F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ipv6 address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:3::1/64</w:t>
      </w:r>
    </w:p>
    <w:p w14:paraId="321EDAC0" w14:textId="274C9F2A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ipv6 ospf 10 area 0</w:t>
      </w:r>
    </w:p>
    <w:p w14:paraId="64BAD1E3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interface GigabitEthernet0/0/1</w:t>
      </w:r>
    </w:p>
    <w:p w14:paraId="6E12DF02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ip address 10.1.1.6 255.255.255.252</w:t>
      </w:r>
    </w:p>
    <w:p w14:paraId="65023EFE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ip ospf 10 area 0</w:t>
      </w:r>
    </w:p>
    <w:p w14:paraId="22378C70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negotiation auto</w:t>
      </w:r>
    </w:p>
    <w:p w14:paraId="48136952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ipv6 address FE80::2 link-local</w:t>
      </w:r>
    </w:p>
    <w:p w14:paraId="2BBC5751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ipv6 address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:2::2/64</w:t>
      </w:r>
    </w:p>
    <w:p w14:paraId="715082DA" w14:textId="4182E4BA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ipv6 ospf 10 area 0</w:t>
      </w:r>
    </w:p>
    <w:p w14:paraId="260C2569" w14:textId="558D7E93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interface Serial0/1/0</w:t>
      </w:r>
    </w:p>
    <w:p w14:paraId="2153C856" w14:textId="303DA06D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interface Serial0/1/1</w:t>
      </w:r>
    </w:p>
    <w:p w14:paraId="26395E1D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interface GigabitEthernet0</w:t>
      </w:r>
    </w:p>
    <w:p w14:paraId="01DC5455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vrf forwarding Mgmt-intf</w:t>
      </w:r>
    </w:p>
    <w:p w14:paraId="7C9BF387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no ip address</w:t>
      </w:r>
    </w:p>
    <w:p w14:paraId="05DA7A29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shutdown</w:t>
      </w:r>
    </w:p>
    <w:p w14:paraId="264C1F72" w14:textId="474032F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negotiation auto</w:t>
      </w:r>
    </w:p>
    <w:p w14:paraId="515F255D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interface Vlan1</w:t>
      </w:r>
    </w:p>
    <w:p w14:paraId="4A294F87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no ip address</w:t>
      </w:r>
    </w:p>
    <w:p w14:paraId="0C991BFF" w14:textId="04EFFE82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shutdown</w:t>
      </w:r>
    </w:p>
    <w:p w14:paraId="68D3C94B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router ospf 10</w:t>
      </w:r>
    </w:p>
    <w:p w14:paraId="1FDE4346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router-id 3.3.3.3</w:t>
      </w:r>
    </w:p>
    <w:p w14:paraId="2CC7A607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network 10.1.1.4 0.0.0.3 area 0</w:t>
      </w:r>
    </w:p>
    <w:p w14:paraId="667ED213" w14:textId="06036D5D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network 10.1.1.8 0.0.0.3 area 0</w:t>
      </w:r>
    </w:p>
    <w:p w14:paraId="2A4E14A6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ip forward-protocol nd</w:t>
      </w:r>
    </w:p>
    <w:p w14:paraId="107AE472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no ip http server</w:t>
      </w:r>
    </w:p>
    <w:p w14:paraId="559AAF79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no ip http </w:t>
      </w:r>
      <w:proofErr w:type="gramStart"/>
      <w:r w:rsidRPr="00981B70">
        <w:rPr>
          <w:color w:val="auto"/>
          <w:sz w:val="16"/>
          <w:szCs w:val="16"/>
        </w:rPr>
        <w:t>secure-server</w:t>
      </w:r>
      <w:proofErr w:type="gramEnd"/>
    </w:p>
    <w:p w14:paraId="7E9E1E56" w14:textId="4C873BBC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ip tftp source-interface GigabitEthernet0</w:t>
      </w:r>
    </w:p>
    <w:p w14:paraId="12FEC45A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ipv6 router ospf 10</w:t>
      </w:r>
    </w:p>
    <w:p w14:paraId="381F3D47" w14:textId="7B0B88EA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router-id 3.3.3.3</w:t>
      </w:r>
    </w:p>
    <w:p w14:paraId="718AB1AE" w14:textId="04906F40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control-plane</w:t>
      </w:r>
    </w:p>
    <w:p w14:paraId="70CF4703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line con 0</w:t>
      </w:r>
    </w:p>
    <w:p w14:paraId="5AE42005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stopbits 1</w:t>
      </w:r>
    </w:p>
    <w:p w14:paraId="7CAD493D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line aux 0</w:t>
      </w:r>
    </w:p>
    <w:p w14:paraId="1EDF98CE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stopbits 1</w:t>
      </w:r>
    </w:p>
    <w:p w14:paraId="02F5E331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line vty 0 4</w:t>
      </w:r>
    </w:p>
    <w:p w14:paraId="31F0C97C" w14:textId="34088FA4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login</w:t>
      </w:r>
    </w:p>
    <w:p w14:paraId="4FE95D5E" w14:textId="2618BA4B" w:rsid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End</w:t>
      </w:r>
    </w:p>
    <w:p w14:paraId="4D9A4716" w14:textId="77777777" w:rsidR="00981B70" w:rsidRPr="00981B70" w:rsidRDefault="00981B70" w:rsidP="00981B70">
      <w:pPr>
        <w:rPr>
          <w:color w:val="auto"/>
          <w:sz w:val="16"/>
          <w:szCs w:val="16"/>
        </w:rPr>
      </w:pPr>
    </w:p>
    <w:p w14:paraId="50678351" w14:textId="6CFF09D6" w:rsidR="00981B70" w:rsidRDefault="00981B70" w:rsidP="00981B70">
      <w:pPr>
        <w:rPr>
          <w:color w:val="auto"/>
          <w:sz w:val="22"/>
          <w:szCs w:val="18"/>
        </w:rPr>
      </w:pPr>
      <w:r>
        <w:rPr>
          <w:color w:val="auto"/>
          <w:sz w:val="22"/>
          <w:szCs w:val="18"/>
        </w:rPr>
        <w:t>R4 Config</w:t>
      </w:r>
    </w:p>
    <w:p w14:paraId="33512D92" w14:textId="477B528E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hostname r4</w:t>
      </w:r>
    </w:p>
    <w:p w14:paraId="4C4E1B12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boot-start-marker</w:t>
      </w:r>
    </w:p>
    <w:p w14:paraId="7E4C7A88" w14:textId="611AF2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boot-end-marker</w:t>
      </w:r>
    </w:p>
    <w:p w14:paraId="10CDF92A" w14:textId="38F4C02E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vrf definition Mgmt-intf</w:t>
      </w:r>
    </w:p>
    <w:p w14:paraId="48DC7203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address-family ipv4</w:t>
      </w:r>
    </w:p>
    <w:p w14:paraId="694DB3FF" w14:textId="07367260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exit-address-family</w:t>
      </w:r>
    </w:p>
    <w:p w14:paraId="64FF299B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address-family ipv6</w:t>
      </w:r>
    </w:p>
    <w:p w14:paraId="4931D20D" w14:textId="4ECE861F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exit-address-family</w:t>
      </w:r>
    </w:p>
    <w:p w14:paraId="3D113C7B" w14:textId="63FC2468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no aaa </w:t>
      </w:r>
      <w:proofErr w:type="gramStart"/>
      <w:r w:rsidRPr="00981B70">
        <w:rPr>
          <w:color w:val="auto"/>
          <w:sz w:val="16"/>
          <w:szCs w:val="16"/>
        </w:rPr>
        <w:t>new-model</w:t>
      </w:r>
      <w:proofErr w:type="gramEnd"/>
    </w:p>
    <w:p w14:paraId="594A0DB4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ipv6 </w:t>
      </w:r>
      <w:proofErr w:type="gramStart"/>
      <w:r w:rsidRPr="00981B70">
        <w:rPr>
          <w:color w:val="auto"/>
          <w:sz w:val="16"/>
          <w:szCs w:val="16"/>
        </w:rPr>
        <w:t>unicast-routing</w:t>
      </w:r>
      <w:proofErr w:type="gramEnd"/>
    </w:p>
    <w:p w14:paraId="4A830D18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subscriber templating</w:t>
      </w:r>
    </w:p>
    <w:p w14:paraId="209A3AD8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vtp domain cisco</w:t>
      </w:r>
    </w:p>
    <w:p w14:paraId="57D0443D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vtp mode transparent</w:t>
      </w:r>
    </w:p>
    <w:p w14:paraId="6BD6B4D8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multilink bundle-name authenticated</w:t>
      </w:r>
    </w:p>
    <w:p w14:paraId="1904AD74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license udi pid ISR4321/K9 sn FDO214420G3</w:t>
      </w:r>
    </w:p>
    <w:p w14:paraId="33301597" w14:textId="77777777" w:rsidR="005053C2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spanning-tree extend system-id</w:t>
      </w:r>
    </w:p>
    <w:p w14:paraId="64478311" w14:textId="349E2CF9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lastRenderedPageBreak/>
        <w:t>redundancy</w:t>
      </w:r>
    </w:p>
    <w:p w14:paraId="293604D5" w14:textId="56B9001F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mode none</w:t>
      </w:r>
    </w:p>
    <w:p w14:paraId="533CB856" w14:textId="12467CEE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vlan internal allocation policy ascending</w:t>
      </w:r>
    </w:p>
    <w:p w14:paraId="7B7BC6D6" w14:textId="35337DDE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vlan 10,20</w:t>
      </w:r>
    </w:p>
    <w:p w14:paraId="5687F17B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interface GigabitEthernet0/0/0</w:t>
      </w:r>
    </w:p>
    <w:p w14:paraId="3847F1B2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ip address 10.1.1.13 255.255.255.252</w:t>
      </w:r>
    </w:p>
    <w:p w14:paraId="3B1016BA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ip ospf 10 area 0</w:t>
      </w:r>
    </w:p>
    <w:p w14:paraId="7344A7F9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negotiation auto</w:t>
      </w:r>
    </w:p>
    <w:p w14:paraId="2BECE376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ipv6 address FE80::1 link-local</w:t>
      </w:r>
    </w:p>
    <w:p w14:paraId="39DEDDD7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ipv6 address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:4::1/64</w:t>
      </w:r>
    </w:p>
    <w:p w14:paraId="056BFC69" w14:textId="13708B76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ipv6 ospf 10 area 0</w:t>
      </w:r>
    </w:p>
    <w:p w14:paraId="1ABF067D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interface GigabitEthernet0/0/1</w:t>
      </w:r>
    </w:p>
    <w:p w14:paraId="2D68A1AF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ip address 10.1.1.10 255.255.255.252</w:t>
      </w:r>
    </w:p>
    <w:p w14:paraId="220F79DD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ip ospf 10 area 0</w:t>
      </w:r>
    </w:p>
    <w:p w14:paraId="46C2CB1B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negotiation auto</w:t>
      </w:r>
    </w:p>
    <w:p w14:paraId="39F6B103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ipv6 address FE80::2 link-local</w:t>
      </w:r>
    </w:p>
    <w:p w14:paraId="47F190A3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ipv6 address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:3::2/64</w:t>
      </w:r>
    </w:p>
    <w:p w14:paraId="45A1D44C" w14:textId="5FA2F13A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ipv6 ospf 10 area 0</w:t>
      </w:r>
    </w:p>
    <w:p w14:paraId="60596A3F" w14:textId="090D233A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interface Serial0/1/0</w:t>
      </w:r>
    </w:p>
    <w:p w14:paraId="02183D36" w14:textId="580D23C9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interface Serial0/1/1</w:t>
      </w:r>
    </w:p>
    <w:p w14:paraId="76F0E75A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interface GigabitEthernet0</w:t>
      </w:r>
    </w:p>
    <w:p w14:paraId="12E86462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vrf forwarding Mgmt-intf</w:t>
      </w:r>
    </w:p>
    <w:p w14:paraId="785FB161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no ip address</w:t>
      </w:r>
    </w:p>
    <w:p w14:paraId="0A24D5C5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shutdown</w:t>
      </w:r>
    </w:p>
    <w:p w14:paraId="51ED5F52" w14:textId="0B22CD4F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negotiation auto</w:t>
      </w:r>
    </w:p>
    <w:p w14:paraId="1A6EB5C4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interface Vlan1</w:t>
      </w:r>
    </w:p>
    <w:p w14:paraId="243FE60A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no ip address</w:t>
      </w:r>
    </w:p>
    <w:p w14:paraId="496E8DB4" w14:textId="512B09C5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shutdown</w:t>
      </w:r>
    </w:p>
    <w:p w14:paraId="313F0FAD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router ospf 10</w:t>
      </w:r>
    </w:p>
    <w:p w14:paraId="5B493F28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router-id 4.4.4.4</w:t>
      </w:r>
    </w:p>
    <w:p w14:paraId="2408BD2C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network 10.1.1.8 0.0.0.3 area 0</w:t>
      </w:r>
    </w:p>
    <w:p w14:paraId="107FBAD8" w14:textId="7B229BA3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network 10.1.1.12 0.0.0.3 area 0</w:t>
      </w:r>
    </w:p>
    <w:p w14:paraId="0F2FA166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ip forward-protocol nd</w:t>
      </w:r>
    </w:p>
    <w:p w14:paraId="314F90FC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no ip http server</w:t>
      </w:r>
    </w:p>
    <w:p w14:paraId="5479DF99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no ip http </w:t>
      </w:r>
      <w:proofErr w:type="gramStart"/>
      <w:r w:rsidRPr="00981B70">
        <w:rPr>
          <w:color w:val="auto"/>
          <w:sz w:val="16"/>
          <w:szCs w:val="16"/>
        </w:rPr>
        <w:t>secure-server</w:t>
      </w:r>
      <w:proofErr w:type="gramEnd"/>
    </w:p>
    <w:p w14:paraId="2BC3913A" w14:textId="79B9AA95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ip tftp source-interface GigabitEthernet0</w:t>
      </w:r>
    </w:p>
    <w:p w14:paraId="08A725A1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ipv6 router ospf 10</w:t>
      </w:r>
    </w:p>
    <w:p w14:paraId="55200E8A" w14:textId="62D20565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router-id 4.4.4.4</w:t>
      </w:r>
    </w:p>
    <w:p w14:paraId="3B333274" w14:textId="2E25E9DB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control-plane</w:t>
      </w:r>
    </w:p>
    <w:p w14:paraId="362354AC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line con 0</w:t>
      </w:r>
    </w:p>
    <w:p w14:paraId="04741DBC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stopbits 1</w:t>
      </w:r>
    </w:p>
    <w:p w14:paraId="75A56134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line aux 0</w:t>
      </w:r>
    </w:p>
    <w:p w14:paraId="648EF2A9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stopbits 1</w:t>
      </w:r>
    </w:p>
    <w:p w14:paraId="5B003774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line vty 0 4</w:t>
      </w:r>
    </w:p>
    <w:p w14:paraId="2FF746F6" w14:textId="7F893B30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login</w:t>
      </w:r>
    </w:p>
    <w:p w14:paraId="0F2940B2" w14:textId="12359E12" w:rsid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End</w:t>
      </w:r>
    </w:p>
    <w:p w14:paraId="0F4FACF8" w14:textId="77777777" w:rsidR="00981B70" w:rsidRPr="00981B70" w:rsidRDefault="00981B70" w:rsidP="00981B70">
      <w:pPr>
        <w:rPr>
          <w:color w:val="auto"/>
          <w:sz w:val="16"/>
          <w:szCs w:val="16"/>
        </w:rPr>
      </w:pPr>
    </w:p>
    <w:p w14:paraId="37ADFBCA" w14:textId="2DFDDB4D" w:rsidR="00981B70" w:rsidRDefault="00981B70" w:rsidP="00981B70">
      <w:pPr>
        <w:rPr>
          <w:color w:val="auto"/>
          <w:sz w:val="22"/>
          <w:szCs w:val="18"/>
        </w:rPr>
      </w:pPr>
      <w:r>
        <w:rPr>
          <w:color w:val="auto"/>
          <w:sz w:val="22"/>
          <w:szCs w:val="18"/>
        </w:rPr>
        <w:t>R5 Config</w:t>
      </w:r>
    </w:p>
    <w:p w14:paraId="2133964A" w14:textId="4EB0AF53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hostname r5</w:t>
      </w:r>
    </w:p>
    <w:p w14:paraId="531964AE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boot-start-marker</w:t>
      </w:r>
    </w:p>
    <w:p w14:paraId="08B5F20C" w14:textId="6B42EBFA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boot-end-marker</w:t>
      </w:r>
    </w:p>
    <w:p w14:paraId="4E6E4CD0" w14:textId="11CA0D1D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vrf definition Mgmt-intf</w:t>
      </w:r>
    </w:p>
    <w:p w14:paraId="7885939D" w14:textId="69005095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</w:t>
      </w:r>
      <w:r w:rsidR="005053C2">
        <w:rPr>
          <w:color w:val="auto"/>
          <w:sz w:val="16"/>
          <w:szCs w:val="16"/>
        </w:rPr>
        <w:t>a</w:t>
      </w:r>
      <w:r w:rsidRPr="00981B70">
        <w:rPr>
          <w:color w:val="auto"/>
          <w:sz w:val="16"/>
          <w:szCs w:val="16"/>
        </w:rPr>
        <w:t>ddress-family ipv4</w:t>
      </w:r>
    </w:p>
    <w:p w14:paraId="4B263603" w14:textId="4E6C13F3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exit-address-family</w:t>
      </w:r>
    </w:p>
    <w:p w14:paraId="13F2F50C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address-family ipv6</w:t>
      </w:r>
    </w:p>
    <w:p w14:paraId="08DE0DA0" w14:textId="23463DB3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exit-address-family</w:t>
      </w:r>
    </w:p>
    <w:p w14:paraId="4E655A2E" w14:textId="6B5A2250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no aaa </w:t>
      </w:r>
      <w:proofErr w:type="gramStart"/>
      <w:r w:rsidRPr="00981B70">
        <w:rPr>
          <w:color w:val="auto"/>
          <w:sz w:val="16"/>
          <w:szCs w:val="16"/>
        </w:rPr>
        <w:t>new-model</w:t>
      </w:r>
      <w:proofErr w:type="gramEnd"/>
    </w:p>
    <w:p w14:paraId="214171FA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login on-success log</w:t>
      </w:r>
    </w:p>
    <w:p w14:paraId="12139343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subscriber templating</w:t>
      </w:r>
    </w:p>
    <w:p w14:paraId="14052E8F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ipv6 </w:t>
      </w:r>
      <w:proofErr w:type="gramStart"/>
      <w:r w:rsidRPr="00981B70">
        <w:rPr>
          <w:color w:val="auto"/>
          <w:sz w:val="16"/>
          <w:szCs w:val="16"/>
        </w:rPr>
        <w:t>unicast-routing</w:t>
      </w:r>
      <w:proofErr w:type="gramEnd"/>
    </w:p>
    <w:p w14:paraId="02A4D24D" w14:textId="7BE33578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multilink bundle-name authenticated</w:t>
      </w:r>
    </w:p>
    <w:p w14:paraId="08248055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crypto pki trustpoint TP-self-signed-3458782570</w:t>
      </w:r>
    </w:p>
    <w:p w14:paraId="7B5C04BC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enrollment selfsigned</w:t>
      </w:r>
    </w:p>
    <w:p w14:paraId="142E988D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subject-name cn=IOS-Self-Signed-Certificate-3458782570</w:t>
      </w:r>
    </w:p>
    <w:p w14:paraId="5A9F11F1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revocation-check none</w:t>
      </w:r>
    </w:p>
    <w:p w14:paraId="1F9B414B" w14:textId="568737B3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rsakeypair TP-self-signed-3458782570</w:t>
      </w:r>
    </w:p>
    <w:p w14:paraId="222495AB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crypto pki certificate chain TP-self-signed-3458782570</w:t>
      </w:r>
    </w:p>
    <w:p w14:paraId="708E762B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certificate self-signed 01</w:t>
      </w:r>
    </w:p>
    <w:p w14:paraId="2458408A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30820330 30820218 A0030201 02020101 300D0609 2A864886 F70D0101 05050030</w:t>
      </w:r>
    </w:p>
    <w:p w14:paraId="68B0BDC8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lastRenderedPageBreak/>
        <w:t xml:space="preserve">  31312F30 2D060355 04031326 494F532D 53656C66 2D536967 6E65642D 43657274</w:t>
      </w:r>
    </w:p>
    <w:p w14:paraId="5F6D7EB7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69666963 6174652D 33343538 37383235 3730301E 170D3232 30393038 31353335</w:t>
      </w:r>
    </w:p>
    <w:p w14:paraId="06A32340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35345A17 0D333030 31303130 30303030 305A3031 312F302D 06035504 03132649</w:t>
      </w:r>
    </w:p>
    <w:p w14:paraId="3B8C0FE3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4F532D53 656C662D 5369676E 65642D43 65727469 66696361 74652D33 34353837</w:t>
      </w:r>
    </w:p>
    <w:p w14:paraId="074A55CE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38323537 30308201 22300D06 092A8648 86F70D01 01010500 0382010F 00308201</w:t>
      </w:r>
    </w:p>
    <w:p w14:paraId="49CA673F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0A028201 0100B44B F4278297 DA1BFB79 6B524933 4F0DC4F8 3ADB865E 073D2A73</w:t>
      </w:r>
    </w:p>
    <w:p w14:paraId="74E7CA8E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1E877AFE FDEE8044 A476D5A2 5FE6FA8C 55BC1A5E 41EA0416 0C67B96D 4D568EEE</w:t>
      </w:r>
    </w:p>
    <w:p w14:paraId="7B528E49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E83D193F 7AC6B208 19A35706 4E6D96E7 722E8163 E279BC82 FA826DA2 452F08A0</w:t>
      </w:r>
    </w:p>
    <w:p w14:paraId="29298B85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23CEF075 76C668A7 23CD9F3C D891225D 5EF1ECE4 4AD51EAC 0A5D737E D9C59EE2</w:t>
      </w:r>
    </w:p>
    <w:p w14:paraId="39DA30AD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32F3983A 336846B5 941686D2 628DEC7E 6748B33C 24651C09 ED241C35 FB196C4A</w:t>
      </w:r>
    </w:p>
    <w:p w14:paraId="028A4201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67991767 05FA2D5F 6EC4E5BA 1E463E2E 15449CA1 FF99A45A 3AC96DE6 FD95C5D8</w:t>
      </w:r>
    </w:p>
    <w:p w14:paraId="0D12DC16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CF0568D0 1E2184F2 AFACFD4D 118A9AC0 D1B23D75 3A5EB199 2D55AB18 DB847BE6</w:t>
      </w:r>
    </w:p>
    <w:p w14:paraId="2791E28E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753F99FC 0FE65DCC 7B1D9A88 D457DAFF BCA3105D 25671AE7 989724A9 2DC22D6C</w:t>
      </w:r>
    </w:p>
    <w:p w14:paraId="22AD32A7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E3AE572A C5A50203 010001A3 53305130 0F060355 1D130101 FF040530 030101FF</w:t>
      </w:r>
    </w:p>
    <w:p w14:paraId="697CE96D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301F0603 551D2304 18301680 14A4142F 49009CBD 6FF5914B F68AF0D3 74946CF2</w:t>
      </w:r>
    </w:p>
    <w:p w14:paraId="7813D7FE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19301D06 03551D0E 04160414 A4142F49 009CBD6F F5914BF6 8AF0D374 946CF219</w:t>
      </w:r>
    </w:p>
    <w:p w14:paraId="2C522841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300D0609 2A864886 F70D0101 05050003 82010100 55A7C631 B6E189DE 539ABBFE</w:t>
      </w:r>
    </w:p>
    <w:p w14:paraId="66DF1E8D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AF64F1C0 73C4883D 96C30F9D 7FF10FDB 71DF75A8 E9885421 68C6088D 223AA75A</w:t>
      </w:r>
    </w:p>
    <w:p w14:paraId="18A3F85E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5DAF3FE0 1FE7B045 54483484 EFD0744D 067926D8 A938E202 2AA3F245 DB0412B6</w:t>
      </w:r>
    </w:p>
    <w:p w14:paraId="657BEC43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8717D55C 25452986 886EBAC1 17CE6094 42885BF8 BF28AEB6 7F3932AE 19E6DF39</w:t>
      </w:r>
    </w:p>
    <w:p w14:paraId="5E23B66E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3972370E 61C28A4B 60DDC770 43170CD7 446FEE7E FDB70A21 C9A3461D E5660D78</w:t>
      </w:r>
    </w:p>
    <w:p w14:paraId="1B1A8FFA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D81291ED A4900DDD 6CE43EB3 03D73DA1 0960365C 1801C369 7E80A444 01B2287C</w:t>
      </w:r>
    </w:p>
    <w:p w14:paraId="65122084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11990900 DF44FEB3 FD1706E5 037D0025 BDD1FF51 60C351D4 3B8D1FE1 5FCAE1ED</w:t>
      </w:r>
    </w:p>
    <w:p w14:paraId="037658B9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52385CE6 3DAD8B72 FE9CE6C9 F2D4D3D3 76E3501F A8244B83 F351F6AB 653AA8B2</w:t>
      </w:r>
    </w:p>
    <w:p w14:paraId="6E3672D7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A6EBFABA C7753BFF E4CDAC4D 4BC7F57E 632760C8</w:t>
      </w:r>
    </w:p>
    <w:p w14:paraId="7A6BFAAF" w14:textId="1C70B8A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      quit</w:t>
      </w:r>
    </w:p>
    <w:p w14:paraId="1B7D0137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license udi pid ISR4321/K9 sn FLM240800D6</w:t>
      </w:r>
    </w:p>
    <w:p w14:paraId="25A4555A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no license smart </w:t>
      </w:r>
      <w:proofErr w:type="gramStart"/>
      <w:r w:rsidRPr="00981B70">
        <w:rPr>
          <w:color w:val="auto"/>
          <w:sz w:val="16"/>
          <w:szCs w:val="16"/>
        </w:rPr>
        <w:t>enable</w:t>
      </w:r>
      <w:proofErr w:type="gramEnd"/>
    </w:p>
    <w:p w14:paraId="255B95AE" w14:textId="2B68A45A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diagnostic bootup level minimal</w:t>
      </w:r>
    </w:p>
    <w:p w14:paraId="15C2DD02" w14:textId="6875E7AF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spanning-tree extend system-id</w:t>
      </w:r>
    </w:p>
    <w:p w14:paraId="6FA54946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redundancy</w:t>
      </w:r>
    </w:p>
    <w:p w14:paraId="6B1243FB" w14:textId="0E46205C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mode none</w:t>
      </w:r>
    </w:p>
    <w:p w14:paraId="36C6EEB1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interface Loopback0</w:t>
      </w:r>
    </w:p>
    <w:p w14:paraId="08BFD58B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ip address 10.1.1.17 255.255.255.252</w:t>
      </w:r>
    </w:p>
    <w:p w14:paraId="426FF5C9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ip ospf 10 area 0</w:t>
      </w:r>
    </w:p>
    <w:p w14:paraId="5C34F403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ipv6 address FE80::1 link-local</w:t>
      </w:r>
    </w:p>
    <w:p w14:paraId="768208AE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ipv6 address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:5::1/64</w:t>
      </w:r>
    </w:p>
    <w:p w14:paraId="457D8D28" w14:textId="33541F99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ipv6 ospf 10 area 0</w:t>
      </w:r>
    </w:p>
    <w:p w14:paraId="7C9D1078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interface GigabitEthernet0/0/0</w:t>
      </w:r>
    </w:p>
    <w:p w14:paraId="308DBCBD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no ip address</w:t>
      </w:r>
    </w:p>
    <w:p w14:paraId="488E5CED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ip ospf 10 area 0</w:t>
      </w:r>
    </w:p>
    <w:p w14:paraId="5EEF719C" w14:textId="3D4CF092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negotiation auto</w:t>
      </w:r>
    </w:p>
    <w:p w14:paraId="22E64B7C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interface GigabitEthernet0/0/1</w:t>
      </w:r>
    </w:p>
    <w:p w14:paraId="77EA9768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ip address 10.1.1.14 255.255.255.252</w:t>
      </w:r>
    </w:p>
    <w:p w14:paraId="7DBF55EE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ip ospf 10 area 0</w:t>
      </w:r>
    </w:p>
    <w:p w14:paraId="3050940E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negotiation auto</w:t>
      </w:r>
    </w:p>
    <w:p w14:paraId="1E4CBC06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ipv6 address FE80::2 link-local</w:t>
      </w:r>
    </w:p>
    <w:p w14:paraId="00D5EAFB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ipv6 address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:4::2/64</w:t>
      </w:r>
    </w:p>
    <w:p w14:paraId="1E324405" w14:textId="4BB5EF86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ipv6 ospf 10 area 0</w:t>
      </w:r>
    </w:p>
    <w:p w14:paraId="096841C8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interface Serial0/1/0</w:t>
      </w:r>
    </w:p>
    <w:p w14:paraId="7FB05C33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no ip address</w:t>
      </w:r>
    </w:p>
    <w:p w14:paraId="189A57DC" w14:textId="1DB2C365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shutdown</w:t>
      </w:r>
    </w:p>
    <w:p w14:paraId="742944AC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interface Serial0/1/1</w:t>
      </w:r>
    </w:p>
    <w:p w14:paraId="6E3C6BB3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no ip address</w:t>
      </w:r>
    </w:p>
    <w:p w14:paraId="5C34F6DF" w14:textId="6DFEB9C1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shutdown</w:t>
      </w:r>
    </w:p>
    <w:p w14:paraId="76EFC23E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interface GigabitEthernet0</w:t>
      </w:r>
    </w:p>
    <w:p w14:paraId="66FBC0AD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vrf forwarding Mgmt-intf</w:t>
      </w:r>
    </w:p>
    <w:p w14:paraId="631BAC4D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no ip address</w:t>
      </w:r>
    </w:p>
    <w:p w14:paraId="37ADDEB0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shutdown</w:t>
      </w:r>
    </w:p>
    <w:p w14:paraId="01A5A2D5" w14:textId="60290691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negotiation auto</w:t>
      </w:r>
    </w:p>
    <w:p w14:paraId="4A64679F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router ospf 10</w:t>
      </w:r>
    </w:p>
    <w:p w14:paraId="08E818FB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network 10.1.1.12 0.0.0.3 area 0</w:t>
      </w:r>
    </w:p>
    <w:p w14:paraId="34376D75" w14:textId="20EDC06B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network 10.1.1.16 0.0.0.3 area 0</w:t>
      </w:r>
    </w:p>
    <w:p w14:paraId="4D6EE0E5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ip forward-protocol nd</w:t>
      </w:r>
    </w:p>
    <w:p w14:paraId="31B67E4B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ip http server</w:t>
      </w:r>
    </w:p>
    <w:p w14:paraId="4117D990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ip http authentication local</w:t>
      </w:r>
    </w:p>
    <w:p w14:paraId="4B024CBE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ip http </w:t>
      </w:r>
      <w:proofErr w:type="gramStart"/>
      <w:r w:rsidRPr="00981B70">
        <w:rPr>
          <w:color w:val="auto"/>
          <w:sz w:val="16"/>
          <w:szCs w:val="16"/>
        </w:rPr>
        <w:t>secure-server</w:t>
      </w:r>
      <w:proofErr w:type="gramEnd"/>
    </w:p>
    <w:p w14:paraId="3246F04A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ip tftp source-interface GigabitEthernet0</w:t>
      </w:r>
    </w:p>
    <w:p w14:paraId="1CC0F464" w14:textId="77777777" w:rsidR="005053C2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ipv6 router ospf 10</w:t>
      </w:r>
    </w:p>
    <w:p w14:paraId="20235B9F" w14:textId="596542CF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lastRenderedPageBreak/>
        <w:t xml:space="preserve"> router-id 5.5.5.5</w:t>
      </w:r>
    </w:p>
    <w:p w14:paraId="477BCFA7" w14:textId="316C571A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control-plane</w:t>
      </w:r>
    </w:p>
    <w:p w14:paraId="73DA08CA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line con 0</w:t>
      </w:r>
    </w:p>
    <w:p w14:paraId="0E902665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transport input none</w:t>
      </w:r>
    </w:p>
    <w:p w14:paraId="4B1DB1A7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stopbits 1</w:t>
      </w:r>
    </w:p>
    <w:p w14:paraId="4D354004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line aux 0</w:t>
      </w:r>
    </w:p>
    <w:p w14:paraId="0EE5A5F5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stopbits 1</w:t>
      </w:r>
    </w:p>
    <w:p w14:paraId="1B1C6CF1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line vty 0 4</w:t>
      </w:r>
    </w:p>
    <w:p w14:paraId="15430695" w14:textId="245651D2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login</w:t>
      </w:r>
    </w:p>
    <w:p w14:paraId="7ED2ECBD" w14:textId="2294FCDE" w:rsid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End</w:t>
      </w:r>
    </w:p>
    <w:p w14:paraId="7BA5373A" w14:textId="38CD893E" w:rsidR="00981B70" w:rsidRDefault="00981B70" w:rsidP="00981B70">
      <w:pPr>
        <w:rPr>
          <w:color w:val="auto"/>
          <w:sz w:val="16"/>
          <w:szCs w:val="16"/>
        </w:rPr>
      </w:pPr>
    </w:p>
    <w:p w14:paraId="4016F367" w14:textId="1AA986CB" w:rsidR="00981B70" w:rsidRPr="00981B70" w:rsidRDefault="00981B70" w:rsidP="00981B70">
      <w:pPr>
        <w:rPr>
          <w:color w:val="auto"/>
          <w:sz w:val="22"/>
        </w:rPr>
      </w:pPr>
      <w:r w:rsidRPr="00981B70">
        <w:rPr>
          <w:color w:val="auto"/>
          <w:sz w:val="36"/>
          <w:szCs w:val="36"/>
        </w:rPr>
        <w:t>Pings</w:t>
      </w:r>
      <w:r w:rsidRPr="00981B70">
        <w:rPr>
          <w:color w:val="auto"/>
          <w:sz w:val="22"/>
        </w:rPr>
        <w:t xml:space="preserve"> </w:t>
      </w:r>
    </w:p>
    <w:p w14:paraId="74A4DFCD" w14:textId="699C1866" w:rsidR="00981B70" w:rsidRPr="00981B70" w:rsidRDefault="00981B70" w:rsidP="00981B70">
      <w:pPr>
        <w:rPr>
          <w:color w:val="auto"/>
          <w:sz w:val="22"/>
        </w:rPr>
      </w:pPr>
      <w:r w:rsidRPr="00981B70">
        <w:rPr>
          <w:color w:val="auto"/>
          <w:sz w:val="22"/>
        </w:rPr>
        <w:t>Ipv4</w:t>
      </w:r>
    </w:p>
    <w:p w14:paraId="4A9A9901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r1#ping 10.1.1.18</w:t>
      </w:r>
    </w:p>
    <w:p w14:paraId="27EC8B2A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Type escape sequence to abort.</w:t>
      </w:r>
    </w:p>
    <w:p w14:paraId="38A38EE5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Sending 5, 100-byte ICMP Echos to 10.1.1.18, timeout is 2 seconds:</w:t>
      </w:r>
    </w:p>
    <w:p w14:paraId="75ADA95A" w14:textId="1C07560D" w:rsidR="00981B70" w:rsidRPr="00981B70" w:rsidRDefault="00981B70" w:rsidP="00981B70">
      <w:pPr>
        <w:rPr>
          <w:color w:val="auto"/>
          <w:sz w:val="16"/>
          <w:szCs w:val="16"/>
        </w:rPr>
      </w:pPr>
    </w:p>
    <w:p w14:paraId="2246CA72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Success rate is 100 percent (5/5), round-trip min/avg/max = 1/1/1 ms</w:t>
      </w:r>
    </w:p>
    <w:p w14:paraId="10D14EDC" w14:textId="77777777" w:rsidR="00981B70" w:rsidRPr="00981B70" w:rsidRDefault="00981B70" w:rsidP="00981B70">
      <w:pPr>
        <w:rPr>
          <w:color w:val="auto"/>
          <w:sz w:val="16"/>
          <w:szCs w:val="16"/>
        </w:rPr>
      </w:pPr>
    </w:p>
    <w:p w14:paraId="48CB006C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r1#ping 10.1.1.17</w:t>
      </w:r>
    </w:p>
    <w:p w14:paraId="2EDC1969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Type escape sequence to abort.</w:t>
      </w:r>
    </w:p>
    <w:p w14:paraId="4CC79361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Sending 5, 100-byte ICMP Echos to 10.1.1.17, timeout is 2 seconds:</w:t>
      </w:r>
    </w:p>
    <w:p w14:paraId="1F6DDFF5" w14:textId="3A5100EE" w:rsidR="00981B70" w:rsidRPr="00981B70" w:rsidRDefault="00981B70" w:rsidP="00981B70">
      <w:pPr>
        <w:rPr>
          <w:color w:val="auto"/>
          <w:sz w:val="16"/>
          <w:szCs w:val="16"/>
        </w:rPr>
      </w:pPr>
    </w:p>
    <w:p w14:paraId="55358D2C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Success rate is 100 percent (5/5), round-trip min/avg/max = 1/1/1 ms</w:t>
      </w:r>
    </w:p>
    <w:p w14:paraId="0275C2A8" w14:textId="77777777" w:rsidR="00981B70" w:rsidRPr="00981B70" w:rsidRDefault="00981B70" w:rsidP="00981B70">
      <w:pPr>
        <w:rPr>
          <w:color w:val="auto"/>
          <w:sz w:val="16"/>
          <w:szCs w:val="16"/>
        </w:rPr>
      </w:pPr>
    </w:p>
    <w:p w14:paraId="7AB94932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r1#ping 10.1.1.14</w:t>
      </w:r>
    </w:p>
    <w:p w14:paraId="3139FCC7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Type escape sequence to abort.</w:t>
      </w:r>
    </w:p>
    <w:p w14:paraId="18A32135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Sending 5, 100-byte ICMP Echos to 10.1.1.14, timeout is 2 seconds:</w:t>
      </w:r>
    </w:p>
    <w:p w14:paraId="453DA999" w14:textId="665BCDF0" w:rsidR="00981B70" w:rsidRPr="00981B70" w:rsidRDefault="00981B70" w:rsidP="00981B70">
      <w:pPr>
        <w:rPr>
          <w:color w:val="auto"/>
          <w:sz w:val="16"/>
          <w:szCs w:val="16"/>
        </w:rPr>
      </w:pPr>
    </w:p>
    <w:p w14:paraId="69A02706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Success rate is 100 percent (5/5), round-trip min/avg/max = 1/1/1 ms</w:t>
      </w:r>
    </w:p>
    <w:p w14:paraId="40060638" w14:textId="77777777" w:rsidR="00981B70" w:rsidRPr="00981B70" w:rsidRDefault="00981B70" w:rsidP="00981B70">
      <w:pPr>
        <w:rPr>
          <w:color w:val="auto"/>
          <w:sz w:val="16"/>
          <w:szCs w:val="16"/>
        </w:rPr>
      </w:pPr>
    </w:p>
    <w:p w14:paraId="4229618B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r1#ping 10.1.1.13</w:t>
      </w:r>
    </w:p>
    <w:p w14:paraId="488FEB1C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Type escape sequence to abort.</w:t>
      </w:r>
    </w:p>
    <w:p w14:paraId="543B744D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Sending 5, 100-byte ICMP Echos to 10.1.1.13, timeout is 2 seconds:</w:t>
      </w:r>
    </w:p>
    <w:p w14:paraId="07E993BB" w14:textId="17CF16AA" w:rsidR="00981B70" w:rsidRPr="00981B70" w:rsidRDefault="00981B70" w:rsidP="00981B70">
      <w:pPr>
        <w:rPr>
          <w:color w:val="auto"/>
          <w:sz w:val="16"/>
          <w:szCs w:val="16"/>
        </w:rPr>
      </w:pPr>
    </w:p>
    <w:p w14:paraId="26D513AC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Success rate is 100 percent (5/5), round-trip min/avg/max = 1/1/1 ms</w:t>
      </w:r>
    </w:p>
    <w:p w14:paraId="576083CD" w14:textId="77777777" w:rsidR="00981B70" w:rsidRPr="00981B70" w:rsidRDefault="00981B70" w:rsidP="00981B70">
      <w:pPr>
        <w:rPr>
          <w:color w:val="auto"/>
          <w:sz w:val="16"/>
          <w:szCs w:val="16"/>
        </w:rPr>
      </w:pPr>
    </w:p>
    <w:p w14:paraId="2CAD32E7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r1#ping 10.1.1.10</w:t>
      </w:r>
    </w:p>
    <w:p w14:paraId="0B86A32F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Type escape sequence to abort.</w:t>
      </w:r>
    </w:p>
    <w:p w14:paraId="472EFEB1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Sending 5, 100-byte ICMP Echos to 10.1.1.10, timeout is 2 seconds:</w:t>
      </w:r>
    </w:p>
    <w:p w14:paraId="70EDA41D" w14:textId="4C493514" w:rsidR="00981B70" w:rsidRPr="00981B70" w:rsidRDefault="00981B70" w:rsidP="00981B70">
      <w:pPr>
        <w:rPr>
          <w:color w:val="auto"/>
          <w:sz w:val="16"/>
          <w:szCs w:val="16"/>
        </w:rPr>
      </w:pPr>
    </w:p>
    <w:p w14:paraId="67BDE83D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Success rate is 100 percent (5/5), round-trip min/avg/max = 1/1/1 ms</w:t>
      </w:r>
    </w:p>
    <w:p w14:paraId="7B83682A" w14:textId="77777777" w:rsidR="00981B70" w:rsidRPr="00981B70" w:rsidRDefault="00981B70" w:rsidP="00981B70">
      <w:pPr>
        <w:rPr>
          <w:color w:val="auto"/>
          <w:sz w:val="16"/>
          <w:szCs w:val="16"/>
        </w:rPr>
      </w:pPr>
    </w:p>
    <w:p w14:paraId="7B4004B2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r1#ping 10.1.1.9</w:t>
      </w:r>
    </w:p>
    <w:p w14:paraId="6201212A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Type escape sequence to abort.</w:t>
      </w:r>
    </w:p>
    <w:p w14:paraId="606235E0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Sending 5, 100-byte ICMP Echos to 10.1.1.9, timeout is 2 seconds:</w:t>
      </w:r>
    </w:p>
    <w:p w14:paraId="32B9C89D" w14:textId="1EEF7C7C" w:rsidR="00981B70" w:rsidRPr="00981B70" w:rsidRDefault="00981B70" w:rsidP="00981B70">
      <w:pPr>
        <w:rPr>
          <w:color w:val="auto"/>
          <w:sz w:val="16"/>
          <w:szCs w:val="16"/>
        </w:rPr>
      </w:pPr>
    </w:p>
    <w:p w14:paraId="1C51FAA4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Success rate is 100 percent (5/5), round-trip min/avg/max = 1/1/1 ms</w:t>
      </w:r>
    </w:p>
    <w:p w14:paraId="1009239F" w14:textId="77777777" w:rsidR="00981B70" w:rsidRPr="00981B70" w:rsidRDefault="00981B70" w:rsidP="00981B70">
      <w:pPr>
        <w:rPr>
          <w:color w:val="auto"/>
          <w:sz w:val="16"/>
          <w:szCs w:val="16"/>
        </w:rPr>
      </w:pPr>
    </w:p>
    <w:p w14:paraId="49A84D86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r1#ping 10.1.1.6</w:t>
      </w:r>
    </w:p>
    <w:p w14:paraId="58B2E173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Type escape sequence to abort.</w:t>
      </w:r>
    </w:p>
    <w:p w14:paraId="617FD576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Sending 5, 100-byte ICMP Echos to 10.1.1.6, timeout is 2 seconds:</w:t>
      </w:r>
    </w:p>
    <w:p w14:paraId="002D0429" w14:textId="31C811B7" w:rsidR="00981B70" w:rsidRPr="00981B70" w:rsidRDefault="00981B70" w:rsidP="00981B70">
      <w:pPr>
        <w:rPr>
          <w:color w:val="auto"/>
          <w:sz w:val="16"/>
          <w:szCs w:val="16"/>
        </w:rPr>
      </w:pPr>
    </w:p>
    <w:p w14:paraId="5A0548C6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Success rate is 100 percent (5/5), round-trip min/avg/max = 1/1/1 ms</w:t>
      </w:r>
    </w:p>
    <w:p w14:paraId="17C5B065" w14:textId="77777777" w:rsidR="00981B70" w:rsidRPr="00981B70" w:rsidRDefault="00981B70" w:rsidP="00981B70">
      <w:pPr>
        <w:rPr>
          <w:color w:val="auto"/>
          <w:sz w:val="16"/>
          <w:szCs w:val="16"/>
        </w:rPr>
      </w:pPr>
    </w:p>
    <w:p w14:paraId="160CDA1A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r1#ping 10.1.1.2</w:t>
      </w:r>
    </w:p>
    <w:p w14:paraId="0617CEE5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Type escape sequence to abort.</w:t>
      </w:r>
    </w:p>
    <w:p w14:paraId="5A68EA8D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Sending 5, 100-byte ICMP Echos to 10.1.1.2, timeout is 2 seconds:</w:t>
      </w:r>
    </w:p>
    <w:p w14:paraId="05FB0861" w14:textId="71974887" w:rsidR="00981B70" w:rsidRPr="00981B70" w:rsidRDefault="00981B70" w:rsidP="00981B70">
      <w:pPr>
        <w:rPr>
          <w:color w:val="auto"/>
          <w:sz w:val="16"/>
          <w:szCs w:val="16"/>
        </w:rPr>
      </w:pPr>
    </w:p>
    <w:p w14:paraId="0A7D2CF6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Success rate is 100 percent (5/5), round-trip min/avg/max = 1/1/1 ms</w:t>
      </w:r>
    </w:p>
    <w:p w14:paraId="7F3283EC" w14:textId="77777777" w:rsidR="00981B70" w:rsidRPr="00981B70" w:rsidRDefault="00981B70" w:rsidP="00981B70">
      <w:pPr>
        <w:rPr>
          <w:color w:val="auto"/>
          <w:sz w:val="16"/>
          <w:szCs w:val="16"/>
        </w:rPr>
      </w:pPr>
    </w:p>
    <w:p w14:paraId="4FFBFB88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r1#ping 10.1.1.1</w:t>
      </w:r>
    </w:p>
    <w:p w14:paraId="10ED618F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Type escape sequence to abort.</w:t>
      </w:r>
    </w:p>
    <w:p w14:paraId="7DC4538F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Sending 5, 100-byte ICMP Echos to 10.1.1.1, timeout is 2 seconds:</w:t>
      </w:r>
    </w:p>
    <w:p w14:paraId="6FC68005" w14:textId="7F5D84AF" w:rsidR="00981B70" w:rsidRPr="00981B70" w:rsidRDefault="00981B70" w:rsidP="00981B70">
      <w:pPr>
        <w:rPr>
          <w:color w:val="auto"/>
          <w:sz w:val="16"/>
          <w:szCs w:val="16"/>
        </w:rPr>
      </w:pPr>
    </w:p>
    <w:p w14:paraId="2D2A2F63" w14:textId="4C66259D" w:rsid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Success rate is 100 percent (5/5), round-trip min/avg/max = 1/1/1 ms</w:t>
      </w:r>
    </w:p>
    <w:p w14:paraId="05BDC896" w14:textId="5CC4E015" w:rsidR="00981B70" w:rsidRDefault="00981B70" w:rsidP="00981B70">
      <w:pPr>
        <w:rPr>
          <w:color w:val="auto"/>
          <w:sz w:val="16"/>
          <w:szCs w:val="16"/>
        </w:rPr>
      </w:pPr>
    </w:p>
    <w:p w14:paraId="07D56B4F" w14:textId="3AE6F903" w:rsidR="00981B70" w:rsidRDefault="00981B70" w:rsidP="00981B70">
      <w:pPr>
        <w:rPr>
          <w:color w:val="auto"/>
          <w:sz w:val="22"/>
        </w:rPr>
      </w:pPr>
      <w:r w:rsidRPr="00981B70">
        <w:rPr>
          <w:color w:val="auto"/>
          <w:sz w:val="22"/>
        </w:rPr>
        <w:lastRenderedPageBreak/>
        <w:t>Ipv6:</w:t>
      </w:r>
    </w:p>
    <w:p w14:paraId="0ADABE65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r1#ping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:2::1</w:t>
      </w:r>
    </w:p>
    <w:p w14:paraId="04C6D43B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Type escape sequence to abort.</w:t>
      </w:r>
    </w:p>
    <w:p w14:paraId="5AC87D00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Sending 5, 100-byte ICMP Echos to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:2::1, timeout is 2 seconds:</w:t>
      </w:r>
    </w:p>
    <w:p w14:paraId="58705139" w14:textId="0274CE8F" w:rsidR="00981B70" w:rsidRPr="00981B70" w:rsidRDefault="00981B70" w:rsidP="00981B70">
      <w:pPr>
        <w:rPr>
          <w:color w:val="auto"/>
          <w:sz w:val="16"/>
          <w:szCs w:val="16"/>
        </w:rPr>
      </w:pPr>
    </w:p>
    <w:p w14:paraId="67E8EAF2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Success rate is 100 percent (5/5), round-trip min/avg/max = 1/1/1 ms</w:t>
      </w:r>
    </w:p>
    <w:p w14:paraId="6D8A2DB0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r1#ping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:1::2</w:t>
      </w:r>
    </w:p>
    <w:p w14:paraId="6907A8BA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Type escape sequence to abort.</w:t>
      </w:r>
    </w:p>
    <w:p w14:paraId="65E0E812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Sending 5, 100-byte ICMP Echos to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:1::2, timeout is 2 seconds:</w:t>
      </w:r>
    </w:p>
    <w:p w14:paraId="0033E817" w14:textId="5B7B41CC" w:rsidR="00981B70" w:rsidRPr="00981B70" w:rsidRDefault="00981B70" w:rsidP="00981B70">
      <w:pPr>
        <w:rPr>
          <w:color w:val="auto"/>
          <w:sz w:val="16"/>
          <w:szCs w:val="16"/>
        </w:rPr>
      </w:pPr>
    </w:p>
    <w:p w14:paraId="625B5CE5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Success rate is 100 percent (5/5), round-trip min/avg/max = 1/1/1 ms</w:t>
      </w:r>
    </w:p>
    <w:p w14:paraId="6607B347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r1#ping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:3::1</w:t>
      </w:r>
    </w:p>
    <w:p w14:paraId="50759D35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Type escape sequence to abort.</w:t>
      </w:r>
    </w:p>
    <w:p w14:paraId="4B1CE21B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Sending 5, 100-byte ICMP Echos to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:3::1, timeout is 2 seconds:</w:t>
      </w:r>
    </w:p>
    <w:p w14:paraId="2E1AF635" w14:textId="46485DD9" w:rsidR="00981B70" w:rsidRPr="00981B70" w:rsidRDefault="00981B70" w:rsidP="00981B70">
      <w:pPr>
        <w:rPr>
          <w:color w:val="auto"/>
          <w:sz w:val="16"/>
          <w:szCs w:val="16"/>
        </w:rPr>
      </w:pPr>
    </w:p>
    <w:p w14:paraId="5B642545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Success rate is 100 percent (5/5), round-trip min/avg/max = 1/1/1 ms</w:t>
      </w:r>
    </w:p>
    <w:p w14:paraId="2BF6B5FD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r1#ping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:2::2</w:t>
      </w:r>
    </w:p>
    <w:p w14:paraId="32B0704B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Type escape sequence to abort.</w:t>
      </w:r>
    </w:p>
    <w:p w14:paraId="35D0CEBB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Sending 5, 100-byte ICMP Echos to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:2::2, timeout is 2 seconds:</w:t>
      </w:r>
    </w:p>
    <w:p w14:paraId="26979B7A" w14:textId="6835ADC7" w:rsidR="00981B70" w:rsidRPr="00981B70" w:rsidRDefault="00981B70" w:rsidP="00981B70">
      <w:pPr>
        <w:rPr>
          <w:color w:val="auto"/>
          <w:sz w:val="16"/>
          <w:szCs w:val="16"/>
        </w:rPr>
      </w:pPr>
    </w:p>
    <w:p w14:paraId="21344BFF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Success rate is 100 percent (5/5), round-trip min/avg/max = 1/1/1 ms</w:t>
      </w:r>
    </w:p>
    <w:p w14:paraId="6E5443B6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r1#ping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:4::1</w:t>
      </w:r>
    </w:p>
    <w:p w14:paraId="31B6814C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Type escape sequence to abort.</w:t>
      </w:r>
    </w:p>
    <w:p w14:paraId="418B14E7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Sending 5, 100-byte ICMP Echos to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:4::1, timeout is 2 seconds:</w:t>
      </w:r>
    </w:p>
    <w:p w14:paraId="0FADC906" w14:textId="084F101D" w:rsidR="00981B70" w:rsidRPr="00981B70" w:rsidRDefault="00981B70" w:rsidP="00981B70">
      <w:pPr>
        <w:rPr>
          <w:color w:val="auto"/>
          <w:sz w:val="16"/>
          <w:szCs w:val="16"/>
        </w:rPr>
      </w:pPr>
    </w:p>
    <w:p w14:paraId="19059C43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Success rate is 100 percent (5/5), round-trip min/avg/max = 1/1/1 ms</w:t>
      </w:r>
    </w:p>
    <w:p w14:paraId="074868D8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r1#ping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:3::2</w:t>
      </w:r>
    </w:p>
    <w:p w14:paraId="7FEAEA46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Type escape sequence to abort.</w:t>
      </w:r>
    </w:p>
    <w:p w14:paraId="722A8E64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Sending 5, 100-byte ICMP Echos to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:3::2, timeout is 2 seconds:</w:t>
      </w:r>
    </w:p>
    <w:p w14:paraId="65A5820B" w14:textId="594F831E" w:rsidR="00981B70" w:rsidRPr="00981B70" w:rsidRDefault="00981B70" w:rsidP="00981B70">
      <w:pPr>
        <w:rPr>
          <w:color w:val="auto"/>
          <w:sz w:val="16"/>
          <w:szCs w:val="16"/>
        </w:rPr>
      </w:pPr>
    </w:p>
    <w:p w14:paraId="197AD99B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Success rate is 100 percent (5/5), round-trip min/avg/max = 1/1/1 ms</w:t>
      </w:r>
    </w:p>
    <w:p w14:paraId="18FAE195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r1#ping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:5::1</w:t>
      </w:r>
    </w:p>
    <w:p w14:paraId="6BACD589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Type escape sequence to abort.</w:t>
      </w:r>
    </w:p>
    <w:p w14:paraId="6088E2C0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Sending 5, 100-byte ICMP Echos to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:5::1, timeout is 2 seconds:</w:t>
      </w:r>
    </w:p>
    <w:p w14:paraId="7E6FD4DC" w14:textId="63BE1230" w:rsidR="00981B70" w:rsidRPr="00981B70" w:rsidRDefault="00981B70" w:rsidP="00981B70">
      <w:pPr>
        <w:rPr>
          <w:color w:val="auto"/>
          <w:sz w:val="16"/>
          <w:szCs w:val="16"/>
        </w:rPr>
      </w:pPr>
    </w:p>
    <w:p w14:paraId="2345F874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Success rate is 100 percent (5/5), round-trip min/avg/max = 1/1/1 ms</w:t>
      </w:r>
    </w:p>
    <w:p w14:paraId="4E594FC8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r1#ping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:4::2</w:t>
      </w:r>
    </w:p>
    <w:p w14:paraId="53569D19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Type escape sequence to abort.</w:t>
      </w:r>
    </w:p>
    <w:p w14:paraId="3CD5A212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Sending 5, 100-byte ICMP Echos to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:4::2, timeout is 2 seconds:</w:t>
      </w:r>
    </w:p>
    <w:p w14:paraId="6AB76C25" w14:textId="7BB63D48" w:rsidR="00981B70" w:rsidRPr="00981B70" w:rsidRDefault="00981B70" w:rsidP="00981B70">
      <w:pPr>
        <w:rPr>
          <w:color w:val="auto"/>
          <w:sz w:val="16"/>
          <w:szCs w:val="16"/>
        </w:rPr>
      </w:pPr>
    </w:p>
    <w:p w14:paraId="49EBC201" w14:textId="19BCBEF4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Success rate is 100 percent (5/5), round-trip min/avg/max = 1/1/1 ms</w:t>
      </w:r>
    </w:p>
    <w:p w14:paraId="2460EA7B" w14:textId="78F6659D" w:rsidR="00981B70" w:rsidRDefault="00981B70" w:rsidP="00981B70">
      <w:pPr>
        <w:rPr>
          <w:color w:val="auto"/>
          <w:sz w:val="16"/>
          <w:szCs w:val="16"/>
        </w:rPr>
      </w:pPr>
    </w:p>
    <w:p w14:paraId="1FA5231C" w14:textId="00CBAA32" w:rsidR="00981B70" w:rsidRPr="00981B70" w:rsidRDefault="00981B70" w:rsidP="00981B70">
      <w:pPr>
        <w:rPr>
          <w:color w:val="auto"/>
          <w:sz w:val="32"/>
          <w:szCs w:val="32"/>
        </w:rPr>
      </w:pPr>
      <w:r w:rsidRPr="00981B70">
        <w:rPr>
          <w:color w:val="auto"/>
          <w:sz w:val="32"/>
          <w:szCs w:val="32"/>
        </w:rPr>
        <w:t>IP routes</w:t>
      </w:r>
    </w:p>
    <w:p w14:paraId="364F48D3" w14:textId="77777777" w:rsidR="00981B70" w:rsidRPr="00981B70" w:rsidRDefault="00981B70" w:rsidP="00981B70">
      <w:pPr>
        <w:rPr>
          <w:color w:val="auto"/>
          <w:sz w:val="16"/>
          <w:szCs w:val="16"/>
        </w:rPr>
      </w:pPr>
    </w:p>
    <w:p w14:paraId="6397A9D4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IPV4 Routes:</w:t>
      </w:r>
    </w:p>
    <w:p w14:paraId="4C5B0DAB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-----------</w:t>
      </w:r>
    </w:p>
    <w:p w14:paraId="5C28494A" w14:textId="77777777" w:rsidR="00981B70" w:rsidRPr="00981B70" w:rsidRDefault="00981B70" w:rsidP="00981B70">
      <w:pPr>
        <w:rPr>
          <w:color w:val="auto"/>
          <w:sz w:val="16"/>
          <w:szCs w:val="16"/>
        </w:rPr>
      </w:pPr>
    </w:p>
    <w:p w14:paraId="10907281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R1:</w:t>
      </w:r>
    </w:p>
    <w:p w14:paraId="10857171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10.0.0.0/8 is variably subnetted, 7 subnets, 2 masks</w:t>
      </w:r>
    </w:p>
    <w:p w14:paraId="6A5DC6D4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C        10.1.1.0/30 is directly connected, GigabitEthernet0/0/0</w:t>
      </w:r>
    </w:p>
    <w:p w14:paraId="2AA1977F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L        10.1.1.1/32 is directly connected, GigabitEthernet0/0/0</w:t>
      </w:r>
    </w:p>
    <w:p w14:paraId="143DACDF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O        10.1.1.4/30 [110/2] via 10.1.1.2, 00:50:49, GigabitEthernet0/0/0</w:t>
      </w:r>
    </w:p>
    <w:p w14:paraId="1D1D904D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O        10.1.1.8/30 [110/3] via 10.1.1.17, 00:38:10, GigabitEthernet0/0/1</w:t>
      </w:r>
    </w:p>
    <w:p w14:paraId="123590AC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                   [110/3] via 10.1.1.2, 00:35:33, GigabitEthernet0/0/0</w:t>
      </w:r>
    </w:p>
    <w:p w14:paraId="2BFBE0E4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O        10.1.1.12/30 [110/2] via 10.1.1.17, 00:38:50, GigabitEthernet0/0/1</w:t>
      </w:r>
    </w:p>
    <w:p w14:paraId="78EF4C76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C        10.1.1.16/30 is directly connected, GigabitEthernet0/0/1</w:t>
      </w:r>
    </w:p>
    <w:p w14:paraId="0F554F92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L        10.1.1.18/32 is directly connected, GigabitEthernet0/0/1</w:t>
      </w:r>
    </w:p>
    <w:p w14:paraId="56DA3B86" w14:textId="77777777" w:rsidR="00981B70" w:rsidRPr="00981B70" w:rsidRDefault="00981B70" w:rsidP="00981B70">
      <w:pPr>
        <w:rPr>
          <w:color w:val="auto"/>
          <w:sz w:val="16"/>
          <w:szCs w:val="16"/>
        </w:rPr>
      </w:pPr>
    </w:p>
    <w:p w14:paraId="0D2A7952" w14:textId="77777777" w:rsidR="00981B70" w:rsidRPr="00981B70" w:rsidRDefault="00981B70" w:rsidP="00981B70">
      <w:pPr>
        <w:rPr>
          <w:color w:val="auto"/>
          <w:sz w:val="16"/>
          <w:szCs w:val="16"/>
        </w:rPr>
      </w:pPr>
    </w:p>
    <w:p w14:paraId="317CF902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R2:</w:t>
      </w:r>
    </w:p>
    <w:p w14:paraId="2269A0BD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10.0.0.0/8 is variably subnetted, 7 subnets, 2 masks</w:t>
      </w:r>
    </w:p>
    <w:p w14:paraId="4948326D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C        10.1.1.0/30 is directly connected, GigabitEthernet0/0/1</w:t>
      </w:r>
    </w:p>
    <w:p w14:paraId="71C3492D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L        10.1.1.2/32 is directly connected, GigabitEthernet0/0/1</w:t>
      </w:r>
    </w:p>
    <w:p w14:paraId="6BDB2B6C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C        10.1.1.4/30 is directly connected, GigabitEthernet0/0/0</w:t>
      </w:r>
    </w:p>
    <w:p w14:paraId="521DB39D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L        10.1.1.5/32 is directly connected, GigabitEthernet0/0/0</w:t>
      </w:r>
    </w:p>
    <w:p w14:paraId="58805EBB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O        10.1.1.8/30 [110/2] via 10.1.1.6, 00:32:03, GigabitEthernet0/0/0</w:t>
      </w:r>
    </w:p>
    <w:p w14:paraId="4FBF1DD3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O        10.1.1.12/30 [110/3] via 10.1.1.6, 00:32:03, GigabitEthernet0/0/0</w:t>
      </w:r>
    </w:p>
    <w:p w14:paraId="71E80516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                    [110/3] via 10.1.1.1, 00:35:20, GigabitEthernet0/0/1</w:t>
      </w:r>
    </w:p>
    <w:p w14:paraId="6D180A3C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lastRenderedPageBreak/>
        <w:t>O        10.1.1.16/30 [110/2] via 10.1.1.1, 00:47:19, GigabitEthernet0/0/1</w:t>
      </w:r>
    </w:p>
    <w:p w14:paraId="4E4D99B4" w14:textId="77777777" w:rsidR="00981B70" w:rsidRPr="00981B70" w:rsidRDefault="00981B70" w:rsidP="00981B70">
      <w:pPr>
        <w:rPr>
          <w:color w:val="auto"/>
          <w:sz w:val="16"/>
          <w:szCs w:val="16"/>
        </w:rPr>
      </w:pPr>
    </w:p>
    <w:p w14:paraId="120E7C9D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R3:</w:t>
      </w:r>
    </w:p>
    <w:p w14:paraId="50CF4DEE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10.0.0.0/8 is variably subnetted, 7 subnets, 2 masks</w:t>
      </w:r>
    </w:p>
    <w:p w14:paraId="3BED7476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O        10.1.1.0/30 [110/2] via 10.1.1.5, 00:31:17, GigabitEthernet0/0/1</w:t>
      </w:r>
    </w:p>
    <w:p w14:paraId="1F9993E8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C        10.1.1.4/30 is directly connected, GigabitEthernet0/0/1</w:t>
      </w:r>
    </w:p>
    <w:p w14:paraId="61CBF83B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L        10.1.1.6/32 is directly connected, GigabitEthernet0/0/1</w:t>
      </w:r>
    </w:p>
    <w:p w14:paraId="68FEDE2D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C        10.1.1.8/30 is directly connected, GigabitEthernet0/0/0</w:t>
      </w:r>
    </w:p>
    <w:p w14:paraId="149E5006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L        10.1.1.9/32 is directly connected, GigabitEthernet0/0/0</w:t>
      </w:r>
    </w:p>
    <w:p w14:paraId="1870AA55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O        10.1.1.12/30 [110/2] via 10.1.1.10, 00:33:25, GigabitEthernet0/0/0</w:t>
      </w:r>
    </w:p>
    <w:p w14:paraId="3543428A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O        10.1.1.16/30 [110/3] via 10.1.1.10, 00:33:25, GigabitEthernet0/0/0</w:t>
      </w:r>
    </w:p>
    <w:p w14:paraId="705C82CB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                    [110/3] via 10.1.1.5, 00:31:17, GigabitEthernet0/0/1</w:t>
      </w:r>
    </w:p>
    <w:p w14:paraId="28129DB5" w14:textId="77777777" w:rsidR="00981B70" w:rsidRPr="00981B70" w:rsidRDefault="00981B70" w:rsidP="00981B70">
      <w:pPr>
        <w:rPr>
          <w:color w:val="auto"/>
          <w:sz w:val="16"/>
          <w:szCs w:val="16"/>
        </w:rPr>
      </w:pPr>
    </w:p>
    <w:p w14:paraId="6D38FB3F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R4:</w:t>
      </w:r>
    </w:p>
    <w:p w14:paraId="3E0B9F91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10.0.0.0/8 is variably subnetted, 7 subnets, 2 masks</w:t>
      </w:r>
    </w:p>
    <w:p w14:paraId="5EF544EE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O        10.1.1.0/30 [110/2] via 10.1.1.18, 00:40:13, GigabitEthernet0/0/0</w:t>
      </w:r>
    </w:p>
    <w:p w14:paraId="026254B4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O        10.1.1.4/30 [110/3] via 10.1.1.18, 00:40:13, GigabitEthernet0/0/0</w:t>
      </w:r>
    </w:p>
    <w:p w14:paraId="115822A2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                   [110/3] via 10.1.1.13, 00:25:40, GigabitEthernet0/0/1</w:t>
      </w:r>
    </w:p>
    <w:p w14:paraId="7D355EE4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O        10.1.1.8/30 [110/2] via 10.1.1.13, 00:28:15, GigabitEthernet0/0/1</w:t>
      </w:r>
    </w:p>
    <w:p w14:paraId="038650F6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C        10.1.1.12/30 is directly connected, GigabitEthernet0/0/1</w:t>
      </w:r>
    </w:p>
    <w:p w14:paraId="52DC91DB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L        10.1.1.14/32 is directly connected, GigabitEthernet0/0/1</w:t>
      </w:r>
    </w:p>
    <w:p w14:paraId="72D46A01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C        10.1.1.16/30 is directly connected, GigabitEthernet0/0/0</w:t>
      </w:r>
    </w:p>
    <w:p w14:paraId="59F39455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L        10.1.1.17/32 is directly connected, GigabitEthernet0/0/0</w:t>
      </w:r>
    </w:p>
    <w:p w14:paraId="708E7757" w14:textId="77777777" w:rsidR="00981B70" w:rsidRPr="00981B70" w:rsidRDefault="00981B70" w:rsidP="00981B70">
      <w:pPr>
        <w:rPr>
          <w:color w:val="auto"/>
          <w:sz w:val="16"/>
          <w:szCs w:val="16"/>
        </w:rPr>
      </w:pPr>
    </w:p>
    <w:p w14:paraId="2485251D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R5:</w:t>
      </w:r>
    </w:p>
    <w:p w14:paraId="22EDA194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10.0.0.0/8 is variably subnetted, 7 subnets, 2 masks</w:t>
      </w:r>
    </w:p>
    <w:p w14:paraId="115C6EA7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O        10.1.1.0/30 [110/2] via 10.1.1.18, 00:40:13, GigabitEthernet0/0/0</w:t>
      </w:r>
    </w:p>
    <w:p w14:paraId="220DC5E0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O        10.1.1.4/30 [110/3] via 10.1.1.18, 00:40:13, GigabitEthernet0/0/0</w:t>
      </w:r>
    </w:p>
    <w:p w14:paraId="056CE79D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                   [110/3] via 10.1.1.13, 00:25:40, GigabitEthernet0/0/1</w:t>
      </w:r>
    </w:p>
    <w:p w14:paraId="3DFE1F38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O        10.1.1.8/30 [110/2] via 10.1.1.13, 00:28:15, GigabitEthernet0/0/1</w:t>
      </w:r>
    </w:p>
    <w:p w14:paraId="59006F20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C        10.1.1.12/30 is directly connected, GigabitEthernet0/0/1</w:t>
      </w:r>
    </w:p>
    <w:p w14:paraId="00B3F8EB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L        10.1.1.14/32 is directly connected, GigabitEthernet0/0/1</w:t>
      </w:r>
    </w:p>
    <w:p w14:paraId="1360FE21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C        10.1.1.16/30 is directly connected, GigabitEthernet0/0/0</w:t>
      </w:r>
    </w:p>
    <w:p w14:paraId="0B01F8A8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L        10.1.1.17/32 is directly connected, GigabitEthernet0/0/0</w:t>
      </w:r>
    </w:p>
    <w:p w14:paraId="65ACFAA4" w14:textId="77777777" w:rsidR="00981B70" w:rsidRPr="00981B70" w:rsidRDefault="00981B70" w:rsidP="00981B70">
      <w:pPr>
        <w:rPr>
          <w:color w:val="auto"/>
          <w:sz w:val="16"/>
          <w:szCs w:val="16"/>
        </w:rPr>
      </w:pPr>
    </w:p>
    <w:p w14:paraId="38185137" w14:textId="77777777" w:rsidR="00981B70" w:rsidRPr="00981B70" w:rsidRDefault="00981B70" w:rsidP="00981B70">
      <w:pPr>
        <w:rPr>
          <w:color w:val="auto"/>
          <w:sz w:val="16"/>
          <w:szCs w:val="16"/>
        </w:rPr>
      </w:pPr>
    </w:p>
    <w:p w14:paraId="17F06EDE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IPV6 Routes:</w:t>
      </w:r>
    </w:p>
    <w:p w14:paraId="7DDA03DA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-----------</w:t>
      </w:r>
    </w:p>
    <w:p w14:paraId="2FD2ADCB" w14:textId="77777777" w:rsidR="00981B70" w:rsidRPr="00981B70" w:rsidRDefault="00981B70" w:rsidP="00981B70">
      <w:pPr>
        <w:rPr>
          <w:color w:val="auto"/>
          <w:sz w:val="16"/>
          <w:szCs w:val="16"/>
        </w:rPr>
      </w:pPr>
    </w:p>
    <w:p w14:paraId="4062184B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R1:</w:t>
      </w:r>
    </w:p>
    <w:p w14:paraId="0E4ABD08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C  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:1::/64 [0/0]</w:t>
      </w:r>
    </w:p>
    <w:p w14:paraId="64428FD4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   via GigabitEthernet0/0/0, directly connected</w:t>
      </w:r>
    </w:p>
    <w:p w14:paraId="6894B37F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L  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:1::1/128 [0/0]</w:t>
      </w:r>
    </w:p>
    <w:p w14:paraId="2BB6F62A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   via GigabitEthernet0/0/0, receive</w:t>
      </w:r>
    </w:p>
    <w:p w14:paraId="250E79BC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O  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:2::/64 [110/2]</w:t>
      </w:r>
    </w:p>
    <w:p w14:paraId="3760D7EC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   via FE80::2, GigabitEthernet0/0/0</w:t>
      </w:r>
    </w:p>
    <w:p w14:paraId="19483C2C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O  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:3::/64 [110/3]</w:t>
      </w:r>
    </w:p>
    <w:p w14:paraId="033929BF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   via FE80::2, GigabitEthernet0/0/0</w:t>
      </w:r>
    </w:p>
    <w:p w14:paraId="43033BFC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   via FE80::1, GigabitEthernet0/0/1</w:t>
      </w:r>
    </w:p>
    <w:p w14:paraId="6E2103D8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O  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:4::/64 [110/2]</w:t>
      </w:r>
    </w:p>
    <w:p w14:paraId="039D6963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   via FE80::1, GigabitEthernet0/0/1</w:t>
      </w:r>
    </w:p>
    <w:p w14:paraId="48E0AE71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C  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:5::/64 [0/0]</w:t>
      </w:r>
    </w:p>
    <w:p w14:paraId="6E90F6B8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   via GigabitEthernet0/0/1, directly connected</w:t>
      </w:r>
    </w:p>
    <w:p w14:paraId="4A55F099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L  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:5::2/128 [0/0]</w:t>
      </w:r>
    </w:p>
    <w:p w14:paraId="5DFBEBE1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   via GigabitEthernet0/0/1, receive</w:t>
      </w:r>
    </w:p>
    <w:p w14:paraId="24950FD3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L   FF</w:t>
      </w:r>
      <w:proofErr w:type="gramStart"/>
      <w:r w:rsidRPr="00981B70">
        <w:rPr>
          <w:color w:val="auto"/>
          <w:sz w:val="16"/>
          <w:szCs w:val="16"/>
        </w:rPr>
        <w:t>00::/</w:t>
      </w:r>
      <w:proofErr w:type="gramEnd"/>
      <w:r w:rsidRPr="00981B70">
        <w:rPr>
          <w:color w:val="auto"/>
          <w:sz w:val="16"/>
          <w:szCs w:val="16"/>
        </w:rPr>
        <w:t>8 [0/0]</w:t>
      </w:r>
    </w:p>
    <w:p w14:paraId="058CD983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   via Null0, receive</w:t>
      </w:r>
    </w:p>
    <w:p w14:paraId="0781317D" w14:textId="77777777" w:rsidR="00981B70" w:rsidRPr="00981B70" w:rsidRDefault="00981B70" w:rsidP="00981B70">
      <w:pPr>
        <w:rPr>
          <w:color w:val="auto"/>
          <w:sz w:val="16"/>
          <w:szCs w:val="16"/>
        </w:rPr>
      </w:pPr>
    </w:p>
    <w:p w14:paraId="0254330C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R2:</w:t>
      </w:r>
    </w:p>
    <w:p w14:paraId="73371465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C  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:1::/64 [0/0]</w:t>
      </w:r>
    </w:p>
    <w:p w14:paraId="23165A03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   via GigabitEthernet0/0/1, directly connected</w:t>
      </w:r>
    </w:p>
    <w:p w14:paraId="2B87DE1D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L  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:1::2/128 [0/0]</w:t>
      </w:r>
    </w:p>
    <w:p w14:paraId="1660BAC8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   via GigabitEthernet0/0/1, receive</w:t>
      </w:r>
    </w:p>
    <w:p w14:paraId="17EA3FA2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C  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:2::/64 [0/0]</w:t>
      </w:r>
    </w:p>
    <w:p w14:paraId="1097ED71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   via GigabitEthernet0/0/0, directly connected</w:t>
      </w:r>
    </w:p>
    <w:p w14:paraId="2F7CB562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L  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:2::1/128 [0/0]</w:t>
      </w:r>
    </w:p>
    <w:p w14:paraId="5E474651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   via GigabitEthernet0/0/0, receive</w:t>
      </w:r>
    </w:p>
    <w:p w14:paraId="6F6189D5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O  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:3::/64 [110/2]</w:t>
      </w:r>
    </w:p>
    <w:p w14:paraId="0BF1AC9D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   via FE80::2, GigabitEthernet0/0/0</w:t>
      </w:r>
    </w:p>
    <w:p w14:paraId="5177BCCE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lastRenderedPageBreak/>
        <w:t>O  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:4::/64 [110/3]</w:t>
      </w:r>
    </w:p>
    <w:p w14:paraId="79930665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   via FE80::1, GigabitEthernet0/0/1</w:t>
      </w:r>
    </w:p>
    <w:p w14:paraId="18694F8C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   via FE80::2, GigabitEthernet0/0/0</w:t>
      </w:r>
    </w:p>
    <w:p w14:paraId="1B1D7545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O  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:5::/64 [110/2]</w:t>
      </w:r>
    </w:p>
    <w:p w14:paraId="54288F83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   via FE80::1, GigabitEthernet0/0/1</w:t>
      </w:r>
    </w:p>
    <w:p w14:paraId="33167E51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L   FF</w:t>
      </w:r>
      <w:proofErr w:type="gramStart"/>
      <w:r w:rsidRPr="00981B70">
        <w:rPr>
          <w:color w:val="auto"/>
          <w:sz w:val="16"/>
          <w:szCs w:val="16"/>
        </w:rPr>
        <w:t>00::/</w:t>
      </w:r>
      <w:proofErr w:type="gramEnd"/>
      <w:r w:rsidRPr="00981B70">
        <w:rPr>
          <w:color w:val="auto"/>
          <w:sz w:val="16"/>
          <w:szCs w:val="16"/>
        </w:rPr>
        <w:t>8 [0/0]</w:t>
      </w:r>
    </w:p>
    <w:p w14:paraId="00F8A838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   via Null0, receive</w:t>
      </w:r>
    </w:p>
    <w:p w14:paraId="5E5A280F" w14:textId="77777777" w:rsidR="00981B70" w:rsidRPr="00981B70" w:rsidRDefault="00981B70" w:rsidP="00981B70">
      <w:pPr>
        <w:rPr>
          <w:color w:val="auto"/>
          <w:sz w:val="16"/>
          <w:szCs w:val="16"/>
        </w:rPr>
      </w:pPr>
    </w:p>
    <w:p w14:paraId="43BFBEBC" w14:textId="77777777" w:rsidR="00981B70" w:rsidRPr="00981B70" w:rsidRDefault="00981B70" w:rsidP="00981B70">
      <w:pPr>
        <w:rPr>
          <w:color w:val="auto"/>
          <w:sz w:val="16"/>
          <w:szCs w:val="16"/>
        </w:rPr>
      </w:pPr>
    </w:p>
    <w:p w14:paraId="2E051E32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R3:</w:t>
      </w:r>
    </w:p>
    <w:p w14:paraId="15642D39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O  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:1::/64 [110/2]</w:t>
      </w:r>
    </w:p>
    <w:p w14:paraId="3F279B01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   via FE80::1, GigabitEthernet0/0/1</w:t>
      </w:r>
    </w:p>
    <w:p w14:paraId="6D725126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C  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:2::/64 [0/0]</w:t>
      </w:r>
    </w:p>
    <w:p w14:paraId="55A00C33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   via GigabitEthernet0/0/1, directly connected</w:t>
      </w:r>
    </w:p>
    <w:p w14:paraId="7800E1DB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L  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:2::2/128 [0/0]</w:t>
      </w:r>
    </w:p>
    <w:p w14:paraId="54E58CE3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   via GigabitEthernet0/0/1, receive</w:t>
      </w:r>
    </w:p>
    <w:p w14:paraId="055AC3E6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C  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:3::/64 [0/0]</w:t>
      </w:r>
    </w:p>
    <w:p w14:paraId="061A0375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   via GigabitEthernet0/0/0, directly connected</w:t>
      </w:r>
    </w:p>
    <w:p w14:paraId="2F035C1F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L  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:3::1/128 [0/0]</w:t>
      </w:r>
    </w:p>
    <w:p w14:paraId="2EF1E914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   via GigabitEthernet0/0/0, receive</w:t>
      </w:r>
    </w:p>
    <w:p w14:paraId="1187799D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O  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:4::/64 [110/2]</w:t>
      </w:r>
    </w:p>
    <w:p w14:paraId="15512B3E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   via FE80::2, GigabitEthernet0/0/0</w:t>
      </w:r>
    </w:p>
    <w:p w14:paraId="65F4ADA2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O  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:5::/64 [110/3]</w:t>
      </w:r>
    </w:p>
    <w:p w14:paraId="76B5FDF5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   via FE80::1, GigabitEthernet0/0/1</w:t>
      </w:r>
    </w:p>
    <w:p w14:paraId="3EDCA59A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   via FE80::2, GigabitEthernet0/0/0</w:t>
      </w:r>
    </w:p>
    <w:p w14:paraId="31C9D9B1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L   FF</w:t>
      </w:r>
      <w:proofErr w:type="gramStart"/>
      <w:r w:rsidRPr="00981B70">
        <w:rPr>
          <w:color w:val="auto"/>
          <w:sz w:val="16"/>
          <w:szCs w:val="16"/>
        </w:rPr>
        <w:t>00::/</w:t>
      </w:r>
      <w:proofErr w:type="gramEnd"/>
      <w:r w:rsidRPr="00981B70">
        <w:rPr>
          <w:color w:val="auto"/>
          <w:sz w:val="16"/>
          <w:szCs w:val="16"/>
        </w:rPr>
        <w:t>8 [0/0]</w:t>
      </w:r>
    </w:p>
    <w:p w14:paraId="27B11F7D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   via Null0, receive</w:t>
      </w:r>
    </w:p>
    <w:p w14:paraId="5111BD20" w14:textId="77777777" w:rsidR="00981B70" w:rsidRPr="00981B70" w:rsidRDefault="00981B70" w:rsidP="00981B70">
      <w:pPr>
        <w:rPr>
          <w:color w:val="auto"/>
          <w:sz w:val="16"/>
          <w:szCs w:val="16"/>
        </w:rPr>
      </w:pPr>
    </w:p>
    <w:p w14:paraId="30914FBD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R4:</w:t>
      </w:r>
    </w:p>
    <w:p w14:paraId="51ACDAB4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O  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:1::/64 [110/3]</w:t>
      </w:r>
    </w:p>
    <w:p w14:paraId="6F4F0B72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   via FE80::2, GigabitEthernet0/0/0</w:t>
      </w:r>
    </w:p>
    <w:p w14:paraId="46770F5F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   via FE80::1, GigabitEthernet0/0/1</w:t>
      </w:r>
    </w:p>
    <w:p w14:paraId="60958C32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O  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:2::/64 [110/2]</w:t>
      </w:r>
    </w:p>
    <w:p w14:paraId="64304E73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   via FE80::1, GigabitEthernet0/0/1</w:t>
      </w:r>
    </w:p>
    <w:p w14:paraId="2C3E8E62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C  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:3::/64 [0/0]</w:t>
      </w:r>
    </w:p>
    <w:p w14:paraId="76E9220F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   via GigabitEthernet0/0/1, directly connected</w:t>
      </w:r>
    </w:p>
    <w:p w14:paraId="68CC9F32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L  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:3::2/128 [0/0]</w:t>
      </w:r>
    </w:p>
    <w:p w14:paraId="0D0423D9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   via GigabitEthernet0/0/1, receive</w:t>
      </w:r>
    </w:p>
    <w:p w14:paraId="72DFF7C6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C  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:4::/64 [0/0]</w:t>
      </w:r>
    </w:p>
    <w:p w14:paraId="15314CC3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   via GigabitEthernet0/0/0, directly connected</w:t>
      </w:r>
    </w:p>
    <w:p w14:paraId="1F5A82A0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L  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:4::1/128 [0/0]</w:t>
      </w:r>
    </w:p>
    <w:p w14:paraId="6E51E6ED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   via GigabitEthernet0/0/0, receive</w:t>
      </w:r>
    </w:p>
    <w:p w14:paraId="5714F1C8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O  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:5::/64 [110/2]</w:t>
      </w:r>
    </w:p>
    <w:p w14:paraId="598C5DD8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   via FE80::2, GigabitEthernet0/0/0</w:t>
      </w:r>
    </w:p>
    <w:p w14:paraId="78F91FA7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L   FF</w:t>
      </w:r>
      <w:proofErr w:type="gramStart"/>
      <w:r w:rsidRPr="00981B70">
        <w:rPr>
          <w:color w:val="auto"/>
          <w:sz w:val="16"/>
          <w:szCs w:val="16"/>
        </w:rPr>
        <w:t>00::/</w:t>
      </w:r>
      <w:proofErr w:type="gramEnd"/>
      <w:r w:rsidRPr="00981B70">
        <w:rPr>
          <w:color w:val="auto"/>
          <w:sz w:val="16"/>
          <w:szCs w:val="16"/>
        </w:rPr>
        <w:t>8 [0/0]</w:t>
      </w:r>
    </w:p>
    <w:p w14:paraId="084030FF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   via Null0, receive</w:t>
      </w:r>
    </w:p>
    <w:p w14:paraId="21A46CB2" w14:textId="77777777" w:rsidR="00981B70" w:rsidRPr="00981B70" w:rsidRDefault="00981B70" w:rsidP="00981B70">
      <w:pPr>
        <w:rPr>
          <w:color w:val="auto"/>
          <w:sz w:val="16"/>
          <w:szCs w:val="16"/>
        </w:rPr>
      </w:pPr>
    </w:p>
    <w:p w14:paraId="3BEABC22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R5:</w:t>
      </w:r>
    </w:p>
    <w:p w14:paraId="37404B87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O  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:1::/64 [110/2]</w:t>
      </w:r>
    </w:p>
    <w:p w14:paraId="389E5874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   via FE80::2, GigabitEthernet0/0/0</w:t>
      </w:r>
    </w:p>
    <w:p w14:paraId="2DB42EE3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O  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:2::/64 [110/3]</w:t>
      </w:r>
    </w:p>
    <w:p w14:paraId="74777EA6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   via FE80::2, GigabitEthernet0/0/0</w:t>
      </w:r>
    </w:p>
    <w:p w14:paraId="27428B63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   via FE80::1, GigabitEthernet0/0/1</w:t>
      </w:r>
    </w:p>
    <w:p w14:paraId="3EEA09CA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O  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:3::/64 [110/2]</w:t>
      </w:r>
    </w:p>
    <w:p w14:paraId="33866665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   via FE80::1, GigabitEthernet0/0/1</w:t>
      </w:r>
    </w:p>
    <w:p w14:paraId="46130CA1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C  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:4::/64 [0/0]</w:t>
      </w:r>
    </w:p>
    <w:p w14:paraId="63D85175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   via GigabitEthernet0/0/1, directly connected</w:t>
      </w:r>
    </w:p>
    <w:p w14:paraId="7CB9CE97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L  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:4::2/128 [0/0]</w:t>
      </w:r>
    </w:p>
    <w:p w14:paraId="7F3775EE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   via GigabitEthernet0/0/1, receive</w:t>
      </w:r>
    </w:p>
    <w:p w14:paraId="0DB42E10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C  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:5::/64 [0/0]</w:t>
      </w:r>
    </w:p>
    <w:p w14:paraId="5457E65E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   via GigabitEthernet0/0/0, directly connected</w:t>
      </w:r>
    </w:p>
    <w:p w14:paraId="4B2D73B9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L   2001:DB</w:t>
      </w:r>
      <w:proofErr w:type="gramStart"/>
      <w:r w:rsidRPr="00981B70">
        <w:rPr>
          <w:color w:val="auto"/>
          <w:sz w:val="16"/>
          <w:szCs w:val="16"/>
        </w:rPr>
        <w:t>8:ACAD</w:t>
      </w:r>
      <w:proofErr w:type="gramEnd"/>
      <w:r w:rsidRPr="00981B70">
        <w:rPr>
          <w:color w:val="auto"/>
          <w:sz w:val="16"/>
          <w:szCs w:val="16"/>
        </w:rPr>
        <w:t>:5::1/128 [0/0]</w:t>
      </w:r>
    </w:p>
    <w:p w14:paraId="29BD564D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   via GigabitEthernet0/0/0, receive</w:t>
      </w:r>
    </w:p>
    <w:p w14:paraId="5FA4967F" w14:textId="77777777" w:rsidR="00981B70" w:rsidRP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>L   FF</w:t>
      </w:r>
      <w:proofErr w:type="gramStart"/>
      <w:r w:rsidRPr="00981B70">
        <w:rPr>
          <w:color w:val="auto"/>
          <w:sz w:val="16"/>
          <w:szCs w:val="16"/>
        </w:rPr>
        <w:t>00::/</w:t>
      </w:r>
      <w:proofErr w:type="gramEnd"/>
      <w:r w:rsidRPr="00981B70">
        <w:rPr>
          <w:color w:val="auto"/>
          <w:sz w:val="16"/>
          <w:szCs w:val="16"/>
        </w:rPr>
        <w:t>8 [0/0]</w:t>
      </w:r>
    </w:p>
    <w:p w14:paraId="482E6DC3" w14:textId="7E327E3B" w:rsidR="00981B70" w:rsidRDefault="00981B70" w:rsidP="00981B70">
      <w:pPr>
        <w:rPr>
          <w:color w:val="auto"/>
          <w:sz w:val="16"/>
          <w:szCs w:val="16"/>
        </w:rPr>
      </w:pPr>
      <w:r w:rsidRPr="00981B70">
        <w:rPr>
          <w:color w:val="auto"/>
          <w:sz w:val="16"/>
          <w:szCs w:val="16"/>
        </w:rPr>
        <w:t xml:space="preserve">     via Null0, receive</w:t>
      </w:r>
    </w:p>
    <w:p w14:paraId="7221A414" w14:textId="0FA07CD8" w:rsidR="00981B70" w:rsidRDefault="00981B70" w:rsidP="00981B70">
      <w:pPr>
        <w:rPr>
          <w:color w:val="auto"/>
          <w:sz w:val="16"/>
          <w:szCs w:val="16"/>
        </w:rPr>
      </w:pPr>
    </w:p>
    <w:p w14:paraId="4DADA999" w14:textId="6E28C38D" w:rsidR="00981B70" w:rsidRDefault="00981B70" w:rsidP="00981B70">
      <w:pPr>
        <w:rPr>
          <w:color w:val="auto"/>
          <w:sz w:val="36"/>
          <w:szCs w:val="36"/>
        </w:rPr>
      </w:pPr>
      <w:r w:rsidRPr="00981B70">
        <w:rPr>
          <w:color w:val="auto"/>
          <w:sz w:val="36"/>
          <w:szCs w:val="36"/>
        </w:rPr>
        <w:t>Problems</w:t>
      </w:r>
    </w:p>
    <w:p w14:paraId="2CE2F86D" w14:textId="54C28A4D" w:rsidR="00981B70" w:rsidRPr="00981B70" w:rsidRDefault="00981B70" w:rsidP="00981B70">
      <w:pPr>
        <w:rPr>
          <w:color w:val="auto"/>
          <w:sz w:val="22"/>
        </w:rPr>
      </w:pPr>
      <w:r>
        <w:rPr>
          <w:color w:val="auto"/>
          <w:sz w:val="22"/>
        </w:rPr>
        <w:lastRenderedPageBreak/>
        <w:t>We made the OSPF topology a loop/full</w:t>
      </w:r>
      <w:r w:rsidR="009028C8">
        <w:rPr>
          <w:color w:val="auto"/>
          <w:sz w:val="22"/>
        </w:rPr>
        <w:t xml:space="preserve"> </w:t>
      </w:r>
      <w:r>
        <w:rPr>
          <w:color w:val="auto"/>
          <w:sz w:val="22"/>
        </w:rPr>
        <w:t>mes</w:t>
      </w:r>
      <w:r w:rsidR="009028C8">
        <w:rPr>
          <w:color w:val="auto"/>
          <w:sz w:val="22"/>
        </w:rPr>
        <w:t>h</w:t>
      </w:r>
      <w:r>
        <w:rPr>
          <w:color w:val="auto"/>
          <w:sz w:val="22"/>
        </w:rPr>
        <w:t xml:space="preserve"> at first which made it so it could no ping fully</w:t>
      </w:r>
      <w:r w:rsidR="009028C8">
        <w:rPr>
          <w:color w:val="auto"/>
          <w:sz w:val="22"/>
        </w:rPr>
        <w:t xml:space="preserve"> but I added a loopback so it could find everything on the </w:t>
      </w:r>
      <w:proofErr w:type="gramStart"/>
      <w:r w:rsidR="009028C8">
        <w:rPr>
          <w:color w:val="auto"/>
          <w:sz w:val="22"/>
        </w:rPr>
        <w:t>network</w:t>
      </w:r>
      <w:proofErr w:type="gramEnd"/>
      <w:r w:rsidR="009028C8">
        <w:rPr>
          <w:color w:val="auto"/>
          <w:sz w:val="22"/>
        </w:rPr>
        <w:t xml:space="preserve"> and we originally have overlapping subnets but we condensed it to a /30 or groups of 4 and was easier to manage </w:t>
      </w:r>
      <w:r>
        <w:rPr>
          <w:color w:val="auto"/>
          <w:sz w:val="22"/>
        </w:rPr>
        <w:t xml:space="preserve"> </w:t>
      </w:r>
    </w:p>
    <w:p w14:paraId="3CB24ECA" w14:textId="1F85644A" w:rsidR="00981B70" w:rsidRPr="00981B70" w:rsidRDefault="00981B70" w:rsidP="00981B70">
      <w:pPr>
        <w:rPr>
          <w:color w:val="auto"/>
          <w:sz w:val="36"/>
          <w:szCs w:val="36"/>
        </w:rPr>
      </w:pPr>
    </w:p>
    <w:p w14:paraId="5B653A9B" w14:textId="46409AB7" w:rsidR="00981B70" w:rsidRDefault="00981B70" w:rsidP="00981B70">
      <w:pPr>
        <w:rPr>
          <w:color w:val="auto"/>
          <w:sz w:val="36"/>
          <w:szCs w:val="36"/>
        </w:rPr>
      </w:pPr>
      <w:r w:rsidRPr="00981B70">
        <w:rPr>
          <w:color w:val="auto"/>
          <w:sz w:val="36"/>
          <w:szCs w:val="36"/>
        </w:rPr>
        <w:t>Conclusion</w:t>
      </w:r>
    </w:p>
    <w:p w14:paraId="377C4A27" w14:textId="0ADFA5D2" w:rsidR="009028C8" w:rsidRPr="009028C8" w:rsidRDefault="009028C8" w:rsidP="00981B70">
      <w:pPr>
        <w:rPr>
          <w:color w:val="auto"/>
          <w:sz w:val="24"/>
          <w:szCs w:val="24"/>
        </w:rPr>
      </w:pPr>
      <w:r w:rsidRPr="009028C8">
        <w:rPr>
          <w:color w:val="auto"/>
          <w:sz w:val="24"/>
          <w:szCs w:val="24"/>
        </w:rPr>
        <w:t xml:space="preserve">We learned how to set up single area OSPF and learned how to build a network for scratch and how to set up Ipv4 and ipv6 OSPF </w:t>
      </w:r>
      <w:r>
        <w:rPr>
          <w:color w:val="auto"/>
          <w:sz w:val="24"/>
          <w:szCs w:val="24"/>
        </w:rPr>
        <w:t>between 5 routers</w:t>
      </w:r>
    </w:p>
    <w:p w14:paraId="3835B3B2" w14:textId="77777777" w:rsidR="00981B70" w:rsidRPr="00981B70" w:rsidRDefault="00981B70" w:rsidP="00981B70">
      <w:pPr>
        <w:rPr>
          <w:color w:val="auto"/>
          <w:sz w:val="16"/>
          <w:szCs w:val="16"/>
        </w:rPr>
      </w:pPr>
    </w:p>
    <w:p w14:paraId="7F3B960B" w14:textId="77777777" w:rsidR="00981B70" w:rsidRPr="00981B70" w:rsidRDefault="00981B70" w:rsidP="00981B70">
      <w:pPr>
        <w:rPr>
          <w:color w:val="auto"/>
          <w:sz w:val="16"/>
          <w:szCs w:val="16"/>
        </w:rPr>
      </w:pPr>
    </w:p>
    <w:p w14:paraId="2BF810CB" w14:textId="77777777" w:rsidR="00981B70" w:rsidRPr="00981B70" w:rsidRDefault="00981B70" w:rsidP="00981B70">
      <w:pPr>
        <w:rPr>
          <w:color w:val="auto"/>
          <w:sz w:val="16"/>
          <w:szCs w:val="16"/>
        </w:rPr>
      </w:pPr>
    </w:p>
    <w:p w14:paraId="66A90BB1" w14:textId="77777777" w:rsidR="00981B70" w:rsidRPr="00981B70" w:rsidRDefault="00981B70" w:rsidP="00981B70">
      <w:pPr>
        <w:rPr>
          <w:color w:val="auto"/>
          <w:sz w:val="16"/>
          <w:szCs w:val="16"/>
        </w:rPr>
      </w:pPr>
    </w:p>
    <w:p w14:paraId="570D6379" w14:textId="77777777" w:rsidR="00981B70" w:rsidRPr="00981B70" w:rsidRDefault="00981B70" w:rsidP="00981B70">
      <w:pPr>
        <w:rPr>
          <w:color w:val="auto"/>
          <w:sz w:val="16"/>
          <w:szCs w:val="16"/>
        </w:rPr>
      </w:pPr>
    </w:p>
    <w:p w14:paraId="5C7E0732" w14:textId="77777777" w:rsidR="00981B70" w:rsidRDefault="00981B70" w:rsidP="00981B70">
      <w:pPr>
        <w:rPr>
          <w:color w:val="auto"/>
          <w:sz w:val="16"/>
          <w:szCs w:val="12"/>
        </w:rPr>
      </w:pPr>
    </w:p>
    <w:p w14:paraId="7645C122" w14:textId="6CDE0577" w:rsidR="00981B70" w:rsidRDefault="00981B70" w:rsidP="00981B70">
      <w:pPr>
        <w:rPr>
          <w:color w:val="auto"/>
          <w:sz w:val="16"/>
          <w:szCs w:val="12"/>
        </w:rPr>
      </w:pPr>
    </w:p>
    <w:p w14:paraId="1C848E3C" w14:textId="77777777" w:rsidR="00981B70" w:rsidRPr="00981B70" w:rsidRDefault="00981B70" w:rsidP="00981B70">
      <w:pPr>
        <w:rPr>
          <w:color w:val="auto"/>
          <w:sz w:val="16"/>
          <w:szCs w:val="12"/>
        </w:rPr>
      </w:pPr>
    </w:p>
    <w:p w14:paraId="36A89A7B" w14:textId="77777777" w:rsidR="00887CBB" w:rsidRPr="00887CBB" w:rsidRDefault="00887CBB" w:rsidP="00B72E0F">
      <w:pPr>
        <w:rPr>
          <w:color w:val="auto"/>
          <w:sz w:val="12"/>
          <w:szCs w:val="8"/>
        </w:rPr>
      </w:pPr>
    </w:p>
    <w:p w14:paraId="5E9D6E1F" w14:textId="7B229C61" w:rsidR="00B72E0F" w:rsidRDefault="00887CBB" w:rsidP="004B7E44">
      <w:pPr>
        <w:rPr>
          <w:noProof/>
        </w:rPr>
      </w:pPr>
      <w:r>
        <w:rPr>
          <w:noProof/>
        </w:rPr>
        <w:t>aoiuytre</w:t>
      </w:r>
    </w:p>
    <w:p w14:paraId="37E6C054" w14:textId="6406D138" w:rsidR="00887CBB" w:rsidRPr="00887CBB" w:rsidRDefault="00887CBB" w:rsidP="00887CBB">
      <w:pPr>
        <w:rPr>
          <w:sz w:val="22"/>
          <w:szCs w:val="18"/>
        </w:rPr>
      </w:pPr>
    </w:p>
    <w:p w14:paraId="388354A3" w14:textId="2152D2C6" w:rsidR="00887CBB" w:rsidRDefault="00887CBB" w:rsidP="00887CBB">
      <w:pPr>
        <w:rPr>
          <w:noProof/>
        </w:rPr>
      </w:pPr>
    </w:p>
    <w:p w14:paraId="016CBC71" w14:textId="4385EB9B" w:rsidR="00887CBB" w:rsidRPr="00887CBB" w:rsidRDefault="00887CBB" w:rsidP="00887CBB">
      <w:pPr>
        <w:rPr>
          <w:sz w:val="22"/>
          <w:szCs w:val="18"/>
        </w:rPr>
      </w:pPr>
      <w:r>
        <w:rPr>
          <w:sz w:val="22"/>
          <w:szCs w:val="18"/>
        </w:rPr>
        <w:t>a</w:t>
      </w:r>
    </w:p>
    <w:sectPr w:rsidR="00887CBB" w:rsidRPr="00887CBB" w:rsidSect="00E23BD6">
      <w:headerReference w:type="default" r:id="rId8"/>
      <w:footerReference w:type="default" r:id="rId9"/>
      <w:footerReference w:type="first" r:id="rId10"/>
      <w:pgSz w:w="12240" w:h="15840"/>
      <w:pgMar w:top="-60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F9960D" w14:textId="77777777" w:rsidR="00142161" w:rsidRDefault="00142161" w:rsidP="004B7E44">
      <w:r>
        <w:separator/>
      </w:r>
    </w:p>
  </w:endnote>
  <w:endnote w:type="continuationSeparator" w:id="0">
    <w:p w14:paraId="7B8AF2F9" w14:textId="77777777" w:rsidR="00142161" w:rsidRDefault="00142161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5D5B5" w14:textId="77777777" w:rsidR="00000000" w:rsidRDefault="00142161">
    <w:r>
      <w:cr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ABD20C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76C816" w14:textId="77777777" w:rsidR="00142161" w:rsidRDefault="00142161" w:rsidP="004B7E44">
      <w:r>
        <w:separator/>
      </w:r>
    </w:p>
  </w:footnote>
  <w:footnote w:type="continuationSeparator" w:id="0">
    <w:p w14:paraId="36C1809A" w14:textId="77777777" w:rsidR="00142161" w:rsidRDefault="00142161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0AB297D9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2B5F865E" w14:textId="5A6BBCB7" w:rsidR="004B7E44" w:rsidRDefault="004B7E44" w:rsidP="004B7E44">
          <w:pPr>
            <w:pStyle w:val="Header"/>
          </w:pPr>
        </w:p>
      </w:tc>
    </w:tr>
  </w:tbl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BD6"/>
    <w:rsid w:val="00142161"/>
    <w:rsid w:val="00293B83"/>
    <w:rsid w:val="004B7E44"/>
    <w:rsid w:val="004D5252"/>
    <w:rsid w:val="004F2B86"/>
    <w:rsid w:val="005053C2"/>
    <w:rsid w:val="005A718F"/>
    <w:rsid w:val="006A3CE7"/>
    <w:rsid w:val="007516CF"/>
    <w:rsid w:val="0083758B"/>
    <w:rsid w:val="00887CBB"/>
    <w:rsid w:val="008B33BC"/>
    <w:rsid w:val="009028C8"/>
    <w:rsid w:val="009120E9"/>
    <w:rsid w:val="00945900"/>
    <w:rsid w:val="00981B70"/>
    <w:rsid w:val="009C396C"/>
    <w:rsid w:val="009F04BF"/>
    <w:rsid w:val="00B572B4"/>
    <w:rsid w:val="00B72E0F"/>
    <w:rsid w:val="00DB26A7"/>
    <w:rsid w:val="00E23BD6"/>
    <w:rsid w:val="00E76CAD"/>
    <w:rsid w:val="00E94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C6836A"/>
  <w15:chartTrackingRefBased/>
  <w15:docId w15:val="{1A19FD00-3472-45B6-BFD1-4B4C1DFDE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glossaryDocument" Target="glossary/document.xml"/><Relationship Id="rId2" Type="http://schemas.openxmlformats.org/officeDocument/2006/relationships/settings" Target="settings.xml"/><Relationship Id="rId16" Type="http://schemas.openxmlformats.org/officeDocument/2006/relationships/customXml" Target="../customXml/item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customXml" Target="../customXml/item2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customXml" Target="../customXml/item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Local\Microsoft\Office\16.0\DTS\en-US%7b4DB53FBB-71AC-4A1E-9587-8212C2828458%7d\%7bFAFCB845-D8FB-4EB3-A75E-171263C2E2F1%7dtf16392796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23712D886684A57B628AC4FB69F1B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8C7EBC-1E64-4A45-AE39-BB2522043106}"/>
      </w:docPartPr>
      <w:docPartBody>
        <w:p w:rsidR="00BE037C" w:rsidRDefault="00CD3653">
          <w:pPr>
            <w:pStyle w:val="423712D886684A57B628AC4FB69F1BFA"/>
          </w:pPr>
          <w:r>
            <w:t>Company Name</w:t>
          </w:r>
        </w:p>
      </w:docPartBody>
    </w:docPart>
    <w:docPart>
      <w:docPartPr>
        <w:name w:val="53C8B78FAA394D3BB470F7387CE370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A04515-1532-4A00-B4C0-594AA9ED962C}"/>
      </w:docPartPr>
      <w:docPartBody>
        <w:p w:rsidR="00BE037C" w:rsidRDefault="00CD3653">
          <w:pPr>
            <w:pStyle w:val="53C8B78FAA394D3BB470F7387CE3702A"/>
          </w:pPr>
          <w:r>
            <w:t>Marketing Plan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653"/>
    <w:rsid w:val="00BE037C"/>
    <w:rsid w:val="00C172D0"/>
    <w:rsid w:val="00CD3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23712D886684A57B628AC4FB69F1BFA">
    <w:name w:val="423712D886684A57B628AC4FB69F1BFA"/>
  </w:style>
  <w:style w:type="paragraph" w:customStyle="1" w:styleId="53C8B78FAA394D3BB470F7387CE3702A">
    <w:name w:val="53C8B78FAA394D3BB470F7387CE3702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2E328C40981B5408BC43BFB7BE3D1F2" ma:contentTypeVersion="12" ma:contentTypeDescription="Create a new document." ma:contentTypeScope="" ma:versionID="0161144dd1682b97e0adbfa7deea2632">
  <xsd:schema xmlns:xsd="http://www.w3.org/2001/XMLSchema" xmlns:xs="http://www.w3.org/2001/XMLSchema" xmlns:p="http://schemas.microsoft.com/office/2006/metadata/properties" xmlns:ns2="5a554dde-0ac0-4a9c-b5a0-dff8266ffc6a" xmlns:ns3="ee0a087e-6605-4725-833c-83ee40ea6911" targetNamespace="http://schemas.microsoft.com/office/2006/metadata/properties" ma:root="true" ma:fieldsID="e07c6f86b32ae7d63ede6bb10ccfeb88" ns2:_="" ns3:_="">
    <xsd:import namespace="5a554dde-0ac0-4a9c-b5a0-dff8266ffc6a"/>
    <xsd:import namespace="ee0a087e-6605-4725-833c-83ee40ea691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554dde-0ac0-4a9c-b5a0-dff8266ffc6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63f89a3b-140b-4a5e-b633-b1940cb2b3f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0a087e-6605-4725-833c-83ee40ea6911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aa936cb3-4dcb-43ad-ab7f-0193285dfb72}" ma:internalName="TaxCatchAll" ma:showField="CatchAllData" ma:web="ee0a087e-6605-4725-833c-83ee40ea691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a554dde-0ac0-4a9c-b5a0-dff8266ffc6a" xsi:nil="true"/>
    <TaxCatchAll xmlns="ee0a087e-6605-4725-833c-83ee40ea6911" xsi:nil="true"/>
    <lcf76f155ced4ddcb4097134ff3c332f xmlns="5a554dde-0ac0-4a9c-b5a0-dff8266ffc6a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7A0E1BC-CAFF-4446-B396-F93E27785420}"/>
</file>

<file path=customXml/itemProps2.xml><?xml version="1.0" encoding="utf-8"?>
<ds:datastoreItem xmlns:ds="http://schemas.openxmlformats.org/officeDocument/2006/customXml" ds:itemID="{B7224ACF-0E70-4E9C-B740-0F1CFA32EBB6}"/>
</file>

<file path=customXml/itemProps3.xml><?xml version="1.0" encoding="utf-8"?>
<ds:datastoreItem xmlns:ds="http://schemas.openxmlformats.org/officeDocument/2006/customXml" ds:itemID="{DFCB5CCF-287B-40BB-A43B-F644C674AF40}"/>
</file>

<file path=docProps/app.xml><?xml version="1.0" encoding="utf-8"?>
<Properties xmlns="http://schemas.openxmlformats.org/officeDocument/2006/extended-properties" xmlns:vt="http://schemas.openxmlformats.org/officeDocument/2006/docPropsVTypes">
  <Template>{FAFCB845-D8FB-4EB3-A75E-171263C2E2F1}tf16392796_win32.dotx</Template>
  <TotalTime>57</TotalTime>
  <Pages>13</Pages>
  <Words>3301</Words>
  <Characters>18818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Abu-Zahra, Jordan E (Student)</cp:lastModifiedBy>
  <cp:revision>2</cp:revision>
  <dcterms:created xsi:type="dcterms:W3CDTF">2022-09-09T16:49:00Z</dcterms:created>
  <dcterms:modified xsi:type="dcterms:W3CDTF">2022-10-26T16:46:00Z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0x01010082E328C40981B5408BC43BFB7BE3D1F2</vt:lpwstr>
  </property>
</Properties>
</file>